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A2D9" w14:textId="77777777" w:rsidR="00E84AE4" w:rsidRPr="008C7A8B" w:rsidRDefault="00E84AE4" w:rsidP="00E84AE4">
      <w:pPr>
        <w:pStyle w:val="Heading1"/>
        <w:rPr>
          <w:rFonts w:ascii="Times New Roman" w:hAnsi="Times New Roman"/>
          <w:b/>
          <w:bCs/>
        </w:rPr>
      </w:pPr>
      <w:r w:rsidRPr="008C7A8B">
        <w:rPr>
          <w:rFonts w:ascii="Times New Roman" w:hAnsi="Times New Roman"/>
          <w:b/>
          <w:bCs/>
        </w:rPr>
        <w:t>UNDERSEA MEDICAL OFFICER NOTE</w:t>
      </w:r>
    </w:p>
    <w:p w14:paraId="5C1C6314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b/>
          <w:bCs/>
          <w:sz w:val="18"/>
          <w:szCs w:val="18"/>
        </w:rPr>
      </w:pPr>
    </w:p>
    <w:p w14:paraId="4811E708" w14:textId="7D5D40AA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 w:rsidRPr="0000292D">
        <w:rPr>
          <w:sz w:val="20"/>
          <w:szCs w:val="20"/>
        </w:rPr>
        <w:t xml:space="preserve">RECOMMENDATION FOR </w:t>
      </w:r>
      <w:sdt>
        <w:sdtPr>
          <w:rPr>
            <w:caps/>
            <w:sz w:val="20"/>
            <w:szCs w:val="20"/>
          </w:rPr>
          <w:id w:val="-122162944"/>
          <w:placeholder>
            <w:docPart w:val="4389E57348664EC09DFACF743C9F2932"/>
          </w:placeholder>
          <w:dropDownList>
            <w:listItem w:value="Choose an item."/>
            <w:listItem w:displayText="disqualification" w:value="disqualification"/>
            <w:listItem w:displayText="waiver" w:value="waiver"/>
          </w:dropDownList>
        </w:sdtPr>
        <w:sdtEndPr/>
        <w:sdtContent>
          <w:r w:rsidR="00391AA5">
            <w:rPr>
              <w:caps/>
              <w:sz w:val="20"/>
              <w:szCs w:val="20"/>
            </w:rPr>
            <w:t>waiver</w:t>
          </w:r>
        </w:sdtContent>
      </w:sdt>
      <w:r w:rsidR="0070210D">
        <w:rPr>
          <w:sz w:val="20"/>
          <w:szCs w:val="20"/>
        </w:rPr>
        <w:t xml:space="preserve"> </w:t>
      </w:r>
      <w:proofErr w:type="spellStart"/>
      <w:r w:rsidR="0070210D">
        <w:rPr>
          <w:sz w:val="20"/>
          <w:szCs w:val="20"/>
        </w:rPr>
        <w:t>FO</w:t>
      </w:r>
      <w:r w:rsidR="00391AA5">
        <w:rPr>
          <w:sz w:val="20"/>
          <w:szCs w:val="20"/>
        </w:rPr>
        <w:t>R</w:t>
      </w:r>
      <w:proofErr w:type="spellEnd"/>
      <w:r w:rsidRPr="0000292D">
        <w:rPr>
          <w:sz w:val="20"/>
          <w:szCs w:val="20"/>
        </w:rPr>
        <w:t xml:space="preserve"> </w:t>
      </w:r>
      <w:sdt>
        <w:sdtPr>
          <w:rPr>
            <w:caps/>
            <w:sz w:val="20"/>
            <w:szCs w:val="20"/>
          </w:rPr>
          <w:alias w:val="Company Address"/>
          <w:tag w:val=""/>
          <w:id w:val="767897349"/>
          <w:placeholder>
            <w:docPart w:val="8B9F8B2D63FF42119108E5A341C682E3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5F6770">
            <w:rPr>
              <w:caps/>
              <w:sz w:val="20"/>
              <w:szCs w:val="20"/>
            </w:rPr>
            <w:t>Submarine Duty</w:t>
          </w:r>
        </w:sdtContent>
      </w:sdt>
      <w:r w:rsidRPr="0000292D">
        <w:rPr>
          <w:sz w:val="20"/>
          <w:szCs w:val="20"/>
        </w:rPr>
        <w:t xml:space="preserve"> ICO </w:t>
      </w:r>
      <w:sdt>
        <w:sdtPr>
          <w:rPr>
            <w:sz w:val="20"/>
            <w:szCs w:val="20"/>
          </w:rPr>
          <w:alias w:val="Rate"/>
          <w:tag w:val="Rate"/>
          <w:id w:val="431916096"/>
          <w:placeholder>
            <w:docPart w:val="CD9A458F6AA24F818A224465844F7E5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E7616">
            <w:rPr>
              <w:sz w:val="20"/>
              <w:szCs w:val="20"/>
            </w:rPr>
            <w:t>RATE</w:t>
          </w:r>
        </w:sdtContent>
      </w:sdt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First name"/>
          <w:tag w:val="First name"/>
          <w:id w:val="431916115"/>
          <w:placeholder>
            <w:docPart w:val="648CB3EEADFF4D57B5C4BB0C28FF1429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AE7616">
            <w:rPr>
              <w:sz w:val="20"/>
              <w:szCs w:val="20"/>
            </w:rPr>
            <w:t>FIRST</w:t>
          </w:r>
        </w:sdtContent>
      </w:sdt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Middle Initial"/>
          <w:tag w:val="Middle Initial"/>
          <w:id w:val="431916116"/>
          <w:placeholder>
            <w:docPart w:val="70F720CE49394AEAA78CBAD64C6D113C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/>
        <w:sdtContent>
          <w:r w:rsidR="00AE7616">
            <w:rPr>
              <w:sz w:val="20"/>
              <w:szCs w:val="20"/>
            </w:rPr>
            <w:t>MI.</w:t>
          </w:r>
        </w:sdtContent>
      </w:sdt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Last Name"/>
          <w:tag w:val="Last Name"/>
          <w:id w:val="431916117"/>
          <w:placeholder>
            <w:docPart w:val="8999B241AD1446AE89D1B988C8A344F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AE7616">
            <w:rPr>
              <w:sz w:val="20"/>
              <w:szCs w:val="20"/>
            </w:rPr>
            <w:t>LAST</w:t>
          </w:r>
        </w:sdtContent>
      </w:sdt>
      <w:r w:rsidRPr="0000292D">
        <w:rPr>
          <w:sz w:val="20"/>
          <w:szCs w:val="20"/>
        </w:rPr>
        <w:t>, USN,</w:t>
      </w:r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ocial Security"/>
          <w:tag w:val=""/>
          <w:id w:val="-1717265680"/>
          <w:placeholder>
            <w:docPart w:val="64D5014755C04F0BAEBEAD4DFED6039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473B08">
            <w:rPr>
              <w:sz w:val="20"/>
              <w:szCs w:val="20"/>
            </w:rPr>
            <w:t>XXX-XX-</w:t>
          </w:r>
          <w:r w:rsidR="00391AA5">
            <w:rPr>
              <w:sz w:val="20"/>
              <w:szCs w:val="20"/>
            </w:rPr>
            <w:t>7490</w:t>
          </w:r>
        </w:sdtContent>
      </w:sdt>
    </w:p>
    <w:p w14:paraId="71D905E7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2DC4739E" w14:textId="132C2786" w:rsidR="00E84AE4" w:rsidRPr="0000292D" w:rsidRDefault="00015981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sdt>
        <w:sdtPr>
          <w:rPr>
            <w:sz w:val="20"/>
            <w:szCs w:val="20"/>
          </w:rPr>
          <w:alias w:val="Title"/>
          <w:id w:val="431916123"/>
          <w:placeholder>
            <w:docPart w:val="FFEBBFA168E74D059297FD28852958F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E7616">
            <w:rPr>
              <w:sz w:val="20"/>
              <w:szCs w:val="20"/>
            </w:rPr>
            <w:t>RATE</w:t>
          </w:r>
        </w:sdtContent>
      </w:sdt>
      <w:r w:rsidR="00E84AE4"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ubject"/>
          <w:id w:val="431916124"/>
          <w:placeholder>
            <w:docPart w:val="5065AED421E9438F932D862E2EE92A0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AE7616">
            <w:rPr>
              <w:sz w:val="20"/>
              <w:szCs w:val="20"/>
            </w:rPr>
            <w:t>LAST</w:t>
          </w:r>
        </w:sdtContent>
      </w:sdt>
      <w:r w:rsidR="00E84AE4">
        <w:rPr>
          <w:sz w:val="20"/>
          <w:szCs w:val="20"/>
        </w:rPr>
        <w:t>, a</w:t>
      </w:r>
      <w:r w:rsidR="00E84AE4">
        <w:rPr>
          <w:sz w:val="28"/>
        </w:rPr>
        <w:t xml:space="preserve"> </w:t>
      </w:r>
      <w:sdt>
        <w:sdtPr>
          <w:rPr>
            <w:sz w:val="32"/>
            <w:szCs w:val="20"/>
          </w:rPr>
          <w:alias w:val="NFD vs Non-NFD"/>
          <w:tag w:val=""/>
          <w:id w:val="-821191001"/>
          <w:placeholder>
            <w:docPart w:val="BED006C060DE4741BF6AD6A124903E0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A55E70">
            <w:rPr>
              <w:sz w:val="20"/>
              <w:szCs w:val="20"/>
            </w:rPr>
            <w:t>n</w:t>
          </w:r>
          <w:r w:rsidR="00E84AE4" w:rsidRPr="00E97193">
            <w:rPr>
              <w:sz w:val="20"/>
              <w:szCs w:val="20"/>
            </w:rPr>
            <w:t>uclear field duty</w:t>
          </w:r>
        </w:sdtContent>
      </w:sdt>
      <w:r w:rsidR="00E84AE4">
        <w:rPr>
          <w:sz w:val="20"/>
          <w:szCs w:val="20"/>
        </w:rPr>
        <w:t xml:space="preserve"> trained submariner </w:t>
      </w:r>
      <w:r w:rsidR="00E84AE4" w:rsidRPr="0000292D">
        <w:rPr>
          <w:sz w:val="20"/>
          <w:szCs w:val="20"/>
        </w:rPr>
        <w:t xml:space="preserve">was found to be </w:t>
      </w:r>
      <w:r w:rsidR="00C51AFD">
        <w:rPr>
          <w:sz w:val="20"/>
          <w:szCs w:val="20"/>
        </w:rPr>
        <w:t>not physically</w:t>
      </w:r>
      <w:r w:rsidR="00E84AE4" w:rsidRPr="0000292D">
        <w:rPr>
          <w:sz w:val="20"/>
          <w:szCs w:val="20"/>
        </w:rPr>
        <w:t xml:space="preserve"> qualified for </w:t>
      </w:r>
      <w:sdt>
        <w:sdtPr>
          <w:rPr>
            <w:sz w:val="20"/>
            <w:szCs w:val="20"/>
          </w:rPr>
          <w:alias w:val="Company Address"/>
          <w:tag w:val=""/>
          <w:id w:val="-98651217"/>
          <w:placeholder>
            <w:docPart w:val="BAE23A59515D4FDEA6726E4E4A2E8942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A55E70">
            <w:rPr>
              <w:sz w:val="20"/>
              <w:szCs w:val="20"/>
            </w:rPr>
            <w:t>Submarine Duty</w:t>
          </w:r>
        </w:sdtContent>
      </w:sdt>
      <w:r w:rsidR="00E84AE4">
        <w:rPr>
          <w:sz w:val="20"/>
          <w:szCs w:val="20"/>
        </w:rPr>
        <w:t xml:space="preserve"> </w:t>
      </w:r>
      <w:r w:rsidR="00E84AE4" w:rsidRPr="0000292D">
        <w:rPr>
          <w:sz w:val="20"/>
          <w:szCs w:val="20"/>
        </w:rPr>
        <w:t>for the reasons listed below:</w:t>
      </w:r>
    </w:p>
    <w:p w14:paraId="0E0E2E26" w14:textId="5D182216" w:rsidR="00D70BD0" w:rsidRDefault="00D70BD0" w:rsidP="00224E0B">
      <w:pPr>
        <w:autoSpaceDE w:val="0"/>
        <w:autoSpaceDN w:val="0"/>
        <w:rPr>
          <w:sz w:val="18"/>
          <w:szCs w:val="20"/>
        </w:rPr>
      </w:pPr>
    </w:p>
    <w:p w14:paraId="26BE6087" w14:textId="4994D6B9" w:rsidR="00A55E70" w:rsidRDefault="005F6770" w:rsidP="00F779D6">
      <w:pPr>
        <w:autoSpaceDE w:val="0"/>
        <w:autoSpaceDN w:val="0"/>
        <w:ind w:left="1080"/>
        <w:rPr>
          <w:sz w:val="18"/>
          <w:szCs w:val="20"/>
        </w:rPr>
      </w:pPr>
      <w:r w:rsidRPr="00836631">
        <w:rPr>
          <w:sz w:val="18"/>
          <w:szCs w:val="20"/>
        </w:rPr>
        <w:t>NAVMED P-117</w:t>
      </w:r>
      <w:r>
        <w:rPr>
          <w:sz w:val="18"/>
          <w:szCs w:val="20"/>
        </w:rPr>
        <w:t xml:space="preserve"> Section 15-106, paragraph (4)(</w:t>
      </w:r>
      <w:r w:rsidR="00391AA5">
        <w:rPr>
          <w:sz w:val="18"/>
          <w:szCs w:val="20"/>
        </w:rPr>
        <w:t>e</w:t>
      </w:r>
      <w:r w:rsidRPr="00836631">
        <w:rPr>
          <w:sz w:val="18"/>
          <w:szCs w:val="20"/>
        </w:rPr>
        <w:t>)(</w:t>
      </w:r>
      <w:r w:rsidR="00391AA5">
        <w:rPr>
          <w:sz w:val="18"/>
          <w:szCs w:val="20"/>
        </w:rPr>
        <w:t>1</w:t>
      </w:r>
      <w:r w:rsidR="00B14D8A">
        <w:rPr>
          <w:sz w:val="18"/>
          <w:szCs w:val="20"/>
        </w:rPr>
        <w:t>)</w:t>
      </w:r>
      <w:r w:rsidRPr="00836631">
        <w:rPr>
          <w:sz w:val="18"/>
          <w:szCs w:val="20"/>
        </w:rPr>
        <w:t>:</w:t>
      </w:r>
      <w:r w:rsidR="00391AA5">
        <w:rPr>
          <w:sz w:val="18"/>
          <w:szCs w:val="20"/>
        </w:rPr>
        <w:t xml:space="preserve"> Asthma after the 13</w:t>
      </w:r>
      <w:r w:rsidR="00391AA5" w:rsidRPr="00391AA5">
        <w:rPr>
          <w:sz w:val="18"/>
          <w:szCs w:val="20"/>
          <w:vertAlign w:val="superscript"/>
        </w:rPr>
        <w:t>th</w:t>
      </w:r>
      <w:r w:rsidR="00391AA5">
        <w:rPr>
          <w:sz w:val="18"/>
          <w:szCs w:val="20"/>
        </w:rPr>
        <w:t xml:space="preserve"> birthday in a non-smoker.</w:t>
      </w:r>
    </w:p>
    <w:p w14:paraId="7089D542" w14:textId="77777777" w:rsidR="0050778B" w:rsidRDefault="0050778B" w:rsidP="0050778B">
      <w:pPr>
        <w:pStyle w:val="Header"/>
        <w:tabs>
          <w:tab w:val="clear" w:pos="4320"/>
          <w:tab w:val="clear" w:pos="8640"/>
        </w:tabs>
        <w:ind w:left="1440"/>
        <w:rPr>
          <w:sz w:val="20"/>
          <w:szCs w:val="20"/>
        </w:rPr>
      </w:pPr>
    </w:p>
    <w:p w14:paraId="72C74A59" w14:textId="77777777" w:rsidR="00E84AE4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>
        <w:rPr>
          <w:sz w:val="20"/>
          <w:szCs w:val="20"/>
        </w:rPr>
        <w:t>In reviewing this case, the following facts were considered pertinent:</w:t>
      </w:r>
    </w:p>
    <w:p w14:paraId="627C1E75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4EA95E85" w14:textId="14C07485" w:rsidR="00391AA5" w:rsidRPr="00AE7616" w:rsidRDefault="00015981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  <w:highlight w:val="yellow"/>
        </w:rPr>
      </w:pPr>
      <w:sdt>
        <w:sdtPr>
          <w:rPr>
            <w:sz w:val="20"/>
            <w:szCs w:val="20"/>
          </w:rPr>
          <w:alias w:val="Rate"/>
          <w:tag w:val="Rate"/>
          <w:id w:val="432238150"/>
          <w:placeholder>
            <w:docPart w:val="72FA4EA77D084D1AACFB02F1E870F75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E7616">
            <w:rPr>
              <w:sz w:val="20"/>
              <w:szCs w:val="20"/>
            </w:rPr>
            <w:t>RATE</w:t>
          </w:r>
        </w:sdtContent>
      </w:sdt>
      <w:r w:rsidR="00E84AE4"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Last name"/>
          <w:tag w:val="Last name"/>
          <w:id w:val="432238151"/>
          <w:placeholder>
            <w:docPart w:val="49BD92545A7442DE9CAC2EBBD8E51D5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AE7616">
            <w:rPr>
              <w:sz w:val="20"/>
              <w:szCs w:val="20"/>
            </w:rPr>
            <w:t>LAST</w:t>
          </w:r>
        </w:sdtContent>
      </w:sdt>
      <w:r w:rsidR="00E84AE4" w:rsidRPr="0000292D">
        <w:rPr>
          <w:sz w:val="20"/>
          <w:szCs w:val="20"/>
        </w:rPr>
        <w:t xml:space="preserve"> </w:t>
      </w:r>
      <w:r w:rsidR="00530DFC">
        <w:rPr>
          <w:sz w:val="20"/>
          <w:szCs w:val="20"/>
        </w:rPr>
        <w:t xml:space="preserve">is a </w:t>
      </w:r>
      <w:r w:rsidR="00A55E70" w:rsidRPr="00AE7616">
        <w:rPr>
          <w:sz w:val="20"/>
          <w:szCs w:val="20"/>
          <w:highlight w:val="yellow"/>
        </w:rPr>
        <w:t>2</w:t>
      </w:r>
      <w:r w:rsidR="00391AA5" w:rsidRPr="00AE7616">
        <w:rPr>
          <w:sz w:val="20"/>
          <w:szCs w:val="20"/>
          <w:highlight w:val="yellow"/>
        </w:rPr>
        <w:t>8</w:t>
      </w:r>
      <w:r w:rsidR="004E189D" w:rsidRPr="00AE7616">
        <w:rPr>
          <w:sz w:val="20"/>
          <w:szCs w:val="20"/>
          <w:highlight w:val="yellow"/>
        </w:rPr>
        <w:t>-</w:t>
      </w:r>
      <w:r w:rsidR="00E84AE4" w:rsidRPr="00AE7616">
        <w:rPr>
          <w:sz w:val="20"/>
          <w:szCs w:val="20"/>
          <w:highlight w:val="yellow"/>
        </w:rPr>
        <w:t xml:space="preserve">year-old </w:t>
      </w:r>
      <w:sdt>
        <w:sdtPr>
          <w:rPr>
            <w:sz w:val="20"/>
            <w:szCs w:val="20"/>
            <w:highlight w:val="yellow"/>
          </w:rPr>
          <w:id w:val="-65881033"/>
          <w:placeholder>
            <w:docPart w:val="4389E57348664EC09DFACF743C9F2932"/>
          </w:placeholder>
          <w:comboBox>
            <w:listItem w:value="Choose an item."/>
            <w:listItem w:displayText="male" w:value="male"/>
            <w:listItem w:displayText="female" w:value="female"/>
          </w:comboBox>
        </w:sdtPr>
        <w:sdtEndPr/>
        <w:sdtContent>
          <w:r w:rsidR="00E84AE4" w:rsidRPr="00AE7616">
            <w:rPr>
              <w:sz w:val="20"/>
              <w:szCs w:val="20"/>
              <w:highlight w:val="yellow"/>
            </w:rPr>
            <w:t>male</w:t>
          </w:r>
        </w:sdtContent>
      </w:sdt>
      <w:r w:rsidR="003D79CB" w:rsidRPr="00AE7616">
        <w:rPr>
          <w:sz w:val="20"/>
          <w:szCs w:val="20"/>
          <w:highlight w:val="yellow"/>
        </w:rPr>
        <w:t xml:space="preserve"> who </w:t>
      </w:r>
      <w:r w:rsidR="00996AB4" w:rsidRPr="00AE7616">
        <w:rPr>
          <w:sz w:val="20"/>
          <w:szCs w:val="20"/>
          <w:highlight w:val="yellow"/>
        </w:rPr>
        <w:t xml:space="preserve">was </w:t>
      </w:r>
      <w:r w:rsidR="00391AA5" w:rsidRPr="00AE7616">
        <w:rPr>
          <w:sz w:val="20"/>
          <w:szCs w:val="20"/>
          <w:highlight w:val="yellow"/>
        </w:rPr>
        <w:t xml:space="preserve">diagnosed with </w:t>
      </w:r>
      <w:r w:rsidR="004A1F6E" w:rsidRPr="00AE7616">
        <w:rPr>
          <w:sz w:val="20"/>
          <w:szCs w:val="20"/>
          <w:highlight w:val="yellow"/>
        </w:rPr>
        <w:t xml:space="preserve">suspected </w:t>
      </w:r>
      <w:r w:rsidR="00F45AD1" w:rsidRPr="00AE7616">
        <w:rPr>
          <w:sz w:val="20"/>
          <w:szCs w:val="20"/>
          <w:highlight w:val="yellow"/>
        </w:rPr>
        <w:t xml:space="preserve">mild, </w:t>
      </w:r>
      <w:r w:rsidR="00391AA5" w:rsidRPr="00AE7616">
        <w:rPr>
          <w:sz w:val="20"/>
          <w:szCs w:val="20"/>
          <w:highlight w:val="yellow"/>
        </w:rPr>
        <w:t xml:space="preserve">intermittent asthma </w:t>
      </w:r>
      <w:r w:rsidR="00F45AD1" w:rsidRPr="00AE7616">
        <w:rPr>
          <w:sz w:val="20"/>
          <w:szCs w:val="20"/>
          <w:highlight w:val="yellow"/>
        </w:rPr>
        <w:t xml:space="preserve">due to </w:t>
      </w:r>
      <w:r w:rsidR="00391AA5" w:rsidRPr="00AE7616">
        <w:rPr>
          <w:sz w:val="20"/>
          <w:szCs w:val="20"/>
          <w:highlight w:val="yellow"/>
        </w:rPr>
        <w:t>suffering a possible</w:t>
      </w:r>
      <w:r w:rsidR="00F45AD1" w:rsidRPr="00AE7616">
        <w:rPr>
          <w:sz w:val="20"/>
          <w:szCs w:val="20"/>
          <w:highlight w:val="yellow"/>
        </w:rPr>
        <w:t xml:space="preserve"> isolated asthma attack following an </w:t>
      </w:r>
      <w:r w:rsidR="00391AA5" w:rsidRPr="00AE7616">
        <w:rPr>
          <w:sz w:val="20"/>
          <w:szCs w:val="20"/>
          <w:highlight w:val="yellow"/>
        </w:rPr>
        <w:t>upper respiratory infection while underway. His condition is well controlled on inhaled Advair without need for regular use of albuterol inhaler.</w:t>
      </w:r>
    </w:p>
    <w:p w14:paraId="529C035C" w14:textId="77777777" w:rsidR="00391AA5" w:rsidRPr="00AE7616" w:rsidRDefault="00391AA5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  <w:highlight w:val="yellow"/>
        </w:rPr>
      </w:pPr>
    </w:p>
    <w:p w14:paraId="159CCBC4" w14:textId="17D8393A" w:rsidR="00E84AE4" w:rsidRDefault="00AE7616" w:rsidP="004A1F6E">
      <w:pPr>
        <w:pStyle w:val="Header"/>
        <w:rPr>
          <w:sz w:val="20"/>
          <w:szCs w:val="20"/>
        </w:rPr>
      </w:pPr>
      <w:r w:rsidRPr="00AE7616">
        <w:rPr>
          <w:sz w:val="20"/>
          <w:szCs w:val="20"/>
          <w:highlight w:val="yellow"/>
        </w:rPr>
        <w:t>***insert facts of case***</w:t>
      </w:r>
    </w:p>
    <w:p w14:paraId="17359759" w14:textId="77777777" w:rsidR="00AE7616" w:rsidRDefault="00AE7616" w:rsidP="004A1F6E">
      <w:pPr>
        <w:pStyle w:val="Header"/>
        <w:rPr>
          <w:sz w:val="20"/>
          <w:szCs w:val="20"/>
        </w:rPr>
      </w:pPr>
    </w:p>
    <w:p w14:paraId="3B41EAC8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  <w:r>
        <w:rPr>
          <w:sz w:val="20"/>
          <w:szCs w:val="20"/>
        </w:rPr>
        <w:t>Further review of this membe</w:t>
      </w:r>
      <w:r w:rsidR="0050778B">
        <w:rPr>
          <w:sz w:val="20"/>
          <w:szCs w:val="20"/>
        </w:rPr>
        <w:t>r’s medical record has revealed</w:t>
      </w:r>
      <w:r w:rsidR="00162A20">
        <w:rPr>
          <w:sz w:val="20"/>
          <w:szCs w:val="20"/>
        </w:rPr>
        <w:t xml:space="preserve"> </w:t>
      </w:r>
      <w:r w:rsidR="009F0A04">
        <w:rPr>
          <w:sz w:val="20"/>
          <w:szCs w:val="20"/>
        </w:rPr>
        <w:t>history o</w:t>
      </w:r>
      <w:r w:rsidR="003A6577">
        <w:rPr>
          <w:sz w:val="20"/>
          <w:szCs w:val="20"/>
        </w:rPr>
        <w:t>f</w:t>
      </w:r>
      <w:r w:rsidR="009F0A04">
        <w:rPr>
          <w:sz w:val="20"/>
          <w:szCs w:val="20"/>
        </w:rPr>
        <w:t xml:space="preserve"> </w:t>
      </w:r>
      <w:r w:rsidR="004A1F6E">
        <w:rPr>
          <w:sz w:val="20"/>
          <w:szCs w:val="20"/>
        </w:rPr>
        <w:t>mild eczema and allergic rhinitis which are well-controlled with over</w:t>
      </w:r>
      <w:r w:rsidR="00F45AD1">
        <w:rPr>
          <w:sz w:val="20"/>
          <w:szCs w:val="20"/>
        </w:rPr>
        <w:t>-</w:t>
      </w:r>
      <w:r w:rsidR="004A1F6E">
        <w:rPr>
          <w:sz w:val="20"/>
          <w:szCs w:val="20"/>
        </w:rPr>
        <w:t>the</w:t>
      </w:r>
      <w:r w:rsidR="00F45AD1">
        <w:rPr>
          <w:sz w:val="20"/>
          <w:szCs w:val="20"/>
        </w:rPr>
        <w:t>-</w:t>
      </w:r>
      <w:r w:rsidR="004A1F6E">
        <w:rPr>
          <w:sz w:val="20"/>
          <w:szCs w:val="20"/>
        </w:rPr>
        <w:t>counter medications and topical therapies</w:t>
      </w:r>
      <w:r>
        <w:rPr>
          <w:sz w:val="20"/>
          <w:szCs w:val="20"/>
        </w:rPr>
        <w:t>.</w:t>
      </w:r>
    </w:p>
    <w:p w14:paraId="6AD8C68E" w14:textId="77777777" w:rsidR="00E84AE4" w:rsidRPr="0000292D" w:rsidRDefault="00E84AE4" w:rsidP="00E84AE4">
      <w:pPr>
        <w:autoSpaceDE w:val="0"/>
        <w:autoSpaceDN w:val="0"/>
        <w:adjustRightInd w:val="0"/>
        <w:rPr>
          <w:sz w:val="20"/>
          <w:szCs w:val="20"/>
        </w:rPr>
      </w:pPr>
    </w:p>
    <w:p w14:paraId="194635DE" w14:textId="77777777" w:rsidR="00E84AE4" w:rsidRPr="0000292D" w:rsidRDefault="00E84AE4" w:rsidP="00E84AE4">
      <w:pPr>
        <w:rPr>
          <w:sz w:val="20"/>
          <w:szCs w:val="20"/>
        </w:rPr>
      </w:pPr>
      <w:r w:rsidRPr="00F94AE8">
        <w:rPr>
          <w:sz w:val="20"/>
          <w:szCs w:val="20"/>
        </w:rPr>
        <w:t xml:space="preserve">On the above basis, this member </w:t>
      </w:r>
      <w:r w:rsidR="0070210D">
        <w:rPr>
          <w:sz w:val="20"/>
          <w:szCs w:val="20"/>
        </w:rPr>
        <w:t xml:space="preserve">has a diagnosis of </w:t>
      </w:r>
      <w:r w:rsidR="004A1F6E" w:rsidRPr="00AE7616">
        <w:rPr>
          <w:sz w:val="20"/>
          <w:szCs w:val="20"/>
          <w:highlight w:val="yellow"/>
        </w:rPr>
        <w:t>mild, intermittent asthma which is stable on controller inhaler and does not require frequent use of rescue inhaler</w:t>
      </w:r>
      <w:r w:rsidR="0070210D">
        <w:rPr>
          <w:sz w:val="20"/>
          <w:szCs w:val="20"/>
        </w:rPr>
        <w:t>.</w:t>
      </w:r>
      <w:r w:rsidR="00F45AD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815489900"/>
          <w:placeholder>
            <w:docPart w:val="98B6E9030CCE466A9AE7DF4E3CA281D6"/>
          </w:placeholder>
          <w:dropDownList>
            <w:listItem w:value="Choose an item."/>
            <w:listItem w:displayText="He" w:value="He"/>
            <w:listItem w:displayText="She" w:value="She"/>
          </w:dropDownList>
        </w:sdtPr>
        <w:sdtEndPr/>
        <w:sdtContent>
          <w:r>
            <w:rPr>
              <w:sz w:val="20"/>
              <w:szCs w:val="20"/>
            </w:rPr>
            <w:t>He</w:t>
          </w:r>
        </w:sdtContent>
      </w:sdt>
      <w:r>
        <w:rPr>
          <w:sz w:val="20"/>
          <w:szCs w:val="20"/>
        </w:rPr>
        <w:t xml:space="preserve"> is</w:t>
      </w:r>
      <w:r w:rsidR="000D59A9">
        <w:rPr>
          <w:sz w:val="20"/>
          <w:szCs w:val="20"/>
        </w:rPr>
        <w:t xml:space="preserve"> a</w:t>
      </w:r>
      <w:r>
        <w:rPr>
          <w:sz w:val="20"/>
          <w:szCs w:val="20"/>
        </w:rPr>
        <w:t xml:space="preserve"> </w:t>
      </w:r>
      <w:r w:rsidR="00530DFC">
        <w:rPr>
          <w:sz w:val="20"/>
          <w:szCs w:val="20"/>
        </w:rPr>
        <w:t>submariner who presents as</w:t>
      </w:r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928271196"/>
          <w:placeholder>
            <w:docPart w:val="A1DC81E4770947DFB2A48C69010C72A9"/>
          </w:placeholder>
          <w:dropDownList>
            <w:listItem w:value="Choose an item."/>
            <w:listItem w:displayText="low" w:value="low"/>
            <w:listItem w:displayText="high" w:value="high"/>
          </w:dropDownList>
        </w:sdtPr>
        <w:sdtEndPr/>
        <w:sdtContent>
          <w:r w:rsidR="004A1F6E">
            <w:rPr>
              <w:sz w:val="20"/>
              <w:szCs w:val="20"/>
            </w:rPr>
            <w:t>low</w:t>
          </w:r>
        </w:sdtContent>
      </w:sdt>
      <w:r w:rsidRPr="0000292D">
        <w:rPr>
          <w:sz w:val="20"/>
          <w:szCs w:val="20"/>
        </w:rPr>
        <w:t xml:space="preserve"> </w:t>
      </w:r>
      <w:r>
        <w:rPr>
          <w:sz w:val="20"/>
          <w:szCs w:val="20"/>
        </w:rPr>
        <w:t>risk for MEDEV</w:t>
      </w:r>
      <w:r w:rsidR="00530DFC">
        <w:rPr>
          <w:sz w:val="20"/>
          <w:szCs w:val="20"/>
        </w:rPr>
        <w:t xml:space="preserve">AC </w:t>
      </w:r>
      <w:r>
        <w:rPr>
          <w:sz w:val="20"/>
          <w:szCs w:val="20"/>
        </w:rPr>
        <w:t xml:space="preserve">were </w:t>
      </w:r>
      <w:sdt>
        <w:sdtPr>
          <w:rPr>
            <w:sz w:val="20"/>
            <w:szCs w:val="20"/>
          </w:rPr>
          <w:id w:val="-1783562162"/>
          <w:placeholder>
            <w:docPart w:val="2B7BBD86D9FA4594B05A3CAC57E8C4A4"/>
          </w:placeholder>
          <w:dropDownList>
            <w:listItem w:value="Choose an item."/>
            <w:listItem w:displayText="he" w:value="he"/>
            <w:listItem w:displayText="she" w:value="she"/>
          </w:dropDownList>
        </w:sdtPr>
        <w:sdtEndPr/>
        <w:sdtContent>
          <w:r>
            <w:rPr>
              <w:sz w:val="20"/>
              <w:szCs w:val="20"/>
            </w:rPr>
            <w:t>he</w:t>
          </w:r>
        </w:sdtContent>
      </w:sdt>
      <w:r w:rsidRPr="0000292D">
        <w:rPr>
          <w:sz w:val="20"/>
          <w:szCs w:val="20"/>
        </w:rPr>
        <w:t xml:space="preserve"> </w:t>
      </w:r>
      <w:r>
        <w:rPr>
          <w:sz w:val="20"/>
          <w:szCs w:val="20"/>
        </w:rPr>
        <w:t>to return to</w:t>
      </w:r>
      <w:r w:rsidRPr="000029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pecial Duty"/>
          <w:tag w:val=""/>
          <w:id w:val="-1913075638"/>
          <w:placeholder>
            <w:docPart w:val="9A066FAB65AA40C78638FC84FCB36DDB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A55E70">
            <w:rPr>
              <w:sz w:val="20"/>
              <w:szCs w:val="20"/>
            </w:rPr>
            <w:t>Submarine Duty</w:t>
          </w:r>
        </w:sdtContent>
      </w:sdt>
      <w:r>
        <w:rPr>
          <w:sz w:val="20"/>
          <w:szCs w:val="20"/>
        </w:rPr>
        <w:t>.</w:t>
      </w:r>
      <w:r w:rsidR="00162A20">
        <w:rPr>
          <w:sz w:val="20"/>
          <w:szCs w:val="20"/>
        </w:rPr>
        <w:t xml:space="preserve"> </w:t>
      </w:r>
    </w:p>
    <w:p w14:paraId="358D37ED" w14:textId="77777777" w:rsidR="00E84AE4" w:rsidRPr="0000292D" w:rsidRDefault="00E84AE4" w:rsidP="00E84AE4">
      <w:pPr>
        <w:pStyle w:val="Header"/>
        <w:tabs>
          <w:tab w:val="clear" w:pos="4320"/>
          <w:tab w:val="clear" w:pos="8640"/>
        </w:tabs>
        <w:rPr>
          <w:sz w:val="20"/>
          <w:szCs w:val="20"/>
        </w:rPr>
      </w:pPr>
    </w:p>
    <w:p w14:paraId="05A7545F" w14:textId="77777777" w:rsidR="00F45AD1" w:rsidRDefault="00F45AD1">
      <w:pPr>
        <w:rPr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F5C68BF" w14:textId="77777777" w:rsidR="00E84AE4" w:rsidRPr="0000292D" w:rsidRDefault="00E84AE4" w:rsidP="00E84AE4">
      <w:pPr>
        <w:pStyle w:val="Heading2"/>
        <w:tabs>
          <w:tab w:val="left" w:pos="1323"/>
        </w:tabs>
        <w:rPr>
          <w:rFonts w:ascii="Times New Roman" w:hAnsi="Times New Roman"/>
          <w:b w:val="0"/>
          <w:bCs w:val="0"/>
          <w:sz w:val="20"/>
          <w:szCs w:val="20"/>
        </w:rPr>
      </w:pPr>
      <w:r w:rsidRPr="0000292D">
        <w:rPr>
          <w:rFonts w:ascii="Times New Roman" w:hAnsi="Times New Roman"/>
          <w:b w:val="0"/>
          <w:bCs w:val="0"/>
          <w:sz w:val="20"/>
          <w:szCs w:val="20"/>
        </w:rPr>
        <w:lastRenderedPageBreak/>
        <w:t>Impression:</w:t>
      </w:r>
      <w:r w:rsidRPr="0000292D">
        <w:rPr>
          <w:rFonts w:ascii="Times New Roman" w:hAnsi="Times New Roman"/>
          <w:b w:val="0"/>
          <w:bCs w:val="0"/>
          <w:sz w:val="20"/>
          <w:szCs w:val="20"/>
        </w:rPr>
        <w:tab/>
      </w:r>
    </w:p>
    <w:p w14:paraId="172B55FC" w14:textId="77777777" w:rsidR="00E84AE4" w:rsidRDefault="00E84AE4" w:rsidP="00E84AE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0292D">
        <w:rPr>
          <w:sz w:val="20"/>
          <w:szCs w:val="20"/>
        </w:rPr>
        <w:t xml:space="preserve">NPQ </w:t>
      </w:r>
      <w:sdt>
        <w:sdtPr>
          <w:rPr>
            <w:sz w:val="20"/>
            <w:szCs w:val="20"/>
          </w:rPr>
          <w:alias w:val="Special Duty"/>
          <w:tag w:val=""/>
          <w:id w:val="-505677004"/>
          <w:placeholder>
            <w:docPart w:val="1D698C44A82A45D58A8B361DF84205A9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A55E70">
            <w:rPr>
              <w:sz w:val="20"/>
              <w:szCs w:val="20"/>
            </w:rPr>
            <w:t>Submarine Duty</w:t>
          </w:r>
        </w:sdtContent>
      </w:sdt>
      <w:r>
        <w:rPr>
          <w:sz w:val="20"/>
          <w:szCs w:val="20"/>
        </w:rPr>
        <w:t xml:space="preserve"> in the</w:t>
      </w:r>
      <w:r w:rsidRPr="0000292D">
        <w:rPr>
          <w:sz w:val="20"/>
          <w:szCs w:val="20"/>
        </w:rPr>
        <w:t xml:space="preserve"> PHYSICALLY</w:t>
      </w:r>
      <w:r>
        <w:rPr>
          <w:sz w:val="20"/>
          <w:szCs w:val="20"/>
        </w:rPr>
        <w:t xml:space="preserve"> NOT</w:t>
      </w:r>
      <w:r w:rsidRPr="0000292D">
        <w:rPr>
          <w:sz w:val="20"/>
          <w:szCs w:val="20"/>
        </w:rPr>
        <w:t xml:space="preserve"> QUALIFIED CATEGORY by reason</w:t>
      </w:r>
      <w:r>
        <w:rPr>
          <w:sz w:val="20"/>
          <w:szCs w:val="20"/>
        </w:rPr>
        <w:t xml:space="preserve"> of</w:t>
      </w:r>
      <w:r w:rsidR="0070210D">
        <w:rPr>
          <w:sz w:val="20"/>
          <w:szCs w:val="20"/>
        </w:rPr>
        <w:t xml:space="preserve"> </w:t>
      </w:r>
      <w:r w:rsidR="00F45AD1">
        <w:rPr>
          <w:sz w:val="20"/>
          <w:szCs w:val="20"/>
        </w:rPr>
        <w:t>mild, intermittent asthma which is stable on controller inhaler and does not require frequent use of rescue inhaler</w:t>
      </w:r>
      <w:r w:rsidR="0070210D">
        <w:rPr>
          <w:sz w:val="20"/>
          <w:szCs w:val="20"/>
        </w:rPr>
        <w:t>.</w:t>
      </w:r>
    </w:p>
    <w:p w14:paraId="748E5BEA" w14:textId="77777777" w:rsidR="00F45AD1" w:rsidRDefault="00F45AD1" w:rsidP="00E84AE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Remain PQ Nuclear Field Duty.</w:t>
      </w:r>
    </w:p>
    <w:p w14:paraId="14692921" w14:textId="77777777" w:rsidR="00996AB4" w:rsidRDefault="00E84AE4" w:rsidP="00996AB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00292D">
        <w:rPr>
          <w:sz w:val="20"/>
          <w:szCs w:val="20"/>
        </w:rPr>
        <w:t xml:space="preserve">A waiver of physical standards </w:t>
      </w:r>
      <w:sdt>
        <w:sdtPr>
          <w:rPr>
            <w:sz w:val="20"/>
            <w:szCs w:val="20"/>
          </w:rPr>
          <w:id w:val="-913004211"/>
          <w:placeholder>
            <w:docPart w:val="4389E57348664EC09DFACF743C9F2932"/>
          </w:placeholder>
          <w:dropDownList>
            <w:listItem w:value="Choose an item."/>
            <w:listItem w:displayText="IS" w:value="IS"/>
            <w:listItem w:displayText="IS NOT" w:value="IS NOT"/>
          </w:dropDownList>
        </w:sdtPr>
        <w:sdtEndPr/>
        <w:sdtContent>
          <w:r w:rsidR="00F45AD1">
            <w:rPr>
              <w:sz w:val="20"/>
              <w:szCs w:val="20"/>
            </w:rPr>
            <w:t>IS</w:t>
          </w:r>
        </w:sdtContent>
      </w:sdt>
      <w:r>
        <w:rPr>
          <w:sz w:val="20"/>
          <w:szCs w:val="20"/>
        </w:rPr>
        <w:t xml:space="preserve"> recommended</w:t>
      </w:r>
      <w:r w:rsidR="0070210D">
        <w:rPr>
          <w:sz w:val="20"/>
          <w:szCs w:val="20"/>
        </w:rPr>
        <w:t>.</w:t>
      </w:r>
    </w:p>
    <w:p w14:paraId="215B9A0D" w14:textId="77777777" w:rsidR="00E84AE4" w:rsidRPr="00996AB4" w:rsidRDefault="00E84AE4" w:rsidP="00996AB4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996AB4">
        <w:rPr>
          <w:sz w:val="20"/>
          <w:szCs w:val="20"/>
        </w:rPr>
        <w:t xml:space="preserve">Medical Board </w:t>
      </w:r>
      <w:sdt>
        <w:sdtPr>
          <w:rPr>
            <w:sz w:val="20"/>
            <w:szCs w:val="20"/>
          </w:rPr>
          <w:id w:val="-1355644600"/>
          <w:placeholder>
            <w:docPart w:val="A227E736B60B4D61AC2B2A927757260F"/>
          </w:placeholder>
          <w:dropDownList>
            <w:listItem w:value="Choose an item."/>
            <w:listItem w:displayText="IS" w:value="IS"/>
            <w:listItem w:displayText="IS NOT" w:value="IS NOT"/>
          </w:dropDownList>
        </w:sdtPr>
        <w:sdtEndPr/>
        <w:sdtContent>
          <w:r w:rsidRPr="00996AB4">
            <w:rPr>
              <w:sz w:val="20"/>
              <w:szCs w:val="20"/>
            </w:rPr>
            <w:t>IS NOT</w:t>
          </w:r>
        </w:sdtContent>
      </w:sdt>
      <w:r w:rsidRPr="00996AB4">
        <w:rPr>
          <w:sz w:val="20"/>
          <w:szCs w:val="20"/>
        </w:rPr>
        <w:t xml:space="preserve"> pending</w:t>
      </w:r>
      <w:r w:rsidR="0070210D">
        <w:rPr>
          <w:sz w:val="20"/>
          <w:szCs w:val="20"/>
        </w:rPr>
        <w:t>.</w:t>
      </w:r>
    </w:p>
    <w:p w14:paraId="5231AE00" w14:textId="77777777" w:rsidR="00E84AE4" w:rsidRDefault="00E84AE4" w:rsidP="00E84AE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An interim </w:t>
      </w:r>
      <w:sdt>
        <w:sdtPr>
          <w:rPr>
            <w:sz w:val="20"/>
            <w:szCs w:val="20"/>
          </w:rPr>
          <w:id w:val="-246733361"/>
          <w:placeholder>
            <w:docPart w:val="9306D7FF730D4FF392B3A6A6CC3B1732"/>
          </w:placeholder>
          <w:dropDownList>
            <w:listItem w:value="Choose an item."/>
            <w:listItem w:displayText="disqualification" w:value="disqualification"/>
            <w:listItem w:displayText="waiver" w:value="waiver"/>
          </w:dropDownList>
        </w:sdtPr>
        <w:sdtEndPr/>
        <w:sdtContent>
          <w:r>
            <w:rPr>
              <w:sz w:val="20"/>
              <w:szCs w:val="20"/>
            </w:rPr>
            <w:t>waiver</w:t>
          </w:r>
        </w:sdtContent>
      </w:sdt>
      <w:r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770906996"/>
          <w:placeholder>
            <w:docPart w:val="375B322F06F242E8B820A52068A30A98"/>
          </w:placeholder>
          <w:dropDownList>
            <w:listItem w:value="Choose an item."/>
            <w:listItem w:displayText="WAS" w:value="WAS"/>
            <w:listItem w:displayText="WAS NOT" w:value="WAS NOT"/>
          </w:dropDownList>
        </w:sdtPr>
        <w:sdtEndPr/>
        <w:sdtContent>
          <w:r>
            <w:rPr>
              <w:sz w:val="20"/>
              <w:szCs w:val="20"/>
            </w:rPr>
            <w:t>WAS NOT</w:t>
          </w:r>
        </w:sdtContent>
      </w:sdt>
      <w:r>
        <w:rPr>
          <w:sz w:val="20"/>
          <w:szCs w:val="20"/>
        </w:rPr>
        <w:t xml:space="preserve"> previously requested by TYCOM and BUMED.</w:t>
      </w:r>
    </w:p>
    <w:p w14:paraId="56ED2890" w14:textId="77777777" w:rsidR="00E84AE4" w:rsidRDefault="00E84AE4" w:rsidP="00E84AE4">
      <w:pPr>
        <w:rPr>
          <w:sz w:val="20"/>
          <w:szCs w:val="20"/>
        </w:rPr>
      </w:pPr>
    </w:p>
    <w:p w14:paraId="633A1219" w14:textId="3B59D4F6" w:rsidR="00745ADA" w:rsidRDefault="00E84AE4" w:rsidP="001046C3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Command POC: </w:t>
      </w:r>
      <w:r w:rsidR="00AE7616" w:rsidRPr="00AE7616">
        <w:rPr>
          <w:sz w:val="20"/>
          <w:szCs w:val="20"/>
          <w:highlight w:val="yellow"/>
        </w:rPr>
        <w:t>***</w:t>
      </w:r>
    </w:p>
    <w:p w14:paraId="45D5379A" w14:textId="77777777" w:rsidR="00745ADA" w:rsidRDefault="00745ADA" w:rsidP="000D2FB0">
      <w:pPr>
        <w:jc w:val="center"/>
        <w:rPr>
          <w:sz w:val="20"/>
          <w:szCs w:val="20"/>
        </w:rPr>
      </w:pPr>
    </w:p>
    <w:p w14:paraId="1FC2E5B7" w14:textId="01E092CB" w:rsidR="005813B7" w:rsidRDefault="005813B7" w:rsidP="000D2FB0">
      <w:pPr>
        <w:jc w:val="center"/>
        <w:rPr>
          <w:sz w:val="20"/>
          <w:szCs w:val="20"/>
        </w:rPr>
      </w:pPr>
    </w:p>
    <w:p w14:paraId="54B9E95F" w14:textId="77777777" w:rsidR="00AE7616" w:rsidRDefault="00AE7616" w:rsidP="000D2FB0">
      <w:pPr>
        <w:jc w:val="center"/>
        <w:rPr>
          <w:sz w:val="20"/>
          <w:szCs w:val="20"/>
        </w:rPr>
      </w:pPr>
    </w:p>
    <w:p w14:paraId="12F35DFF" w14:textId="77777777" w:rsidR="004D75B8" w:rsidRDefault="004D75B8" w:rsidP="004D75B8">
      <w:pPr>
        <w:rPr>
          <w:sz w:val="20"/>
          <w:szCs w:val="20"/>
        </w:rPr>
      </w:pPr>
    </w:p>
    <w:p w14:paraId="074D6ED5" w14:textId="0E735CE0" w:rsidR="001046C3" w:rsidRDefault="00AE7616" w:rsidP="004D75B8">
      <w:pPr>
        <w:ind w:left="3600"/>
        <w:rPr>
          <w:sz w:val="20"/>
          <w:szCs w:val="20"/>
        </w:rPr>
      </w:pPr>
      <w:r w:rsidRPr="00AE7616">
        <w:rPr>
          <w:sz w:val="20"/>
          <w:szCs w:val="20"/>
          <w:highlight w:val="yellow"/>
        </w:rPr>
        <w:t>***SIGNATURE BLOCK***</w:t>
      </w:r>
    </w:p>
    <w:sectPr w:rsidR="001046C3" w:rsidSect="006108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28FA" w14:textId="77777777" w:rsidR="00015981" w:rsidRPr="009D3341" w:rsidRDefault="00015981">
      <w:pPr>
        <w:rPr>
          <w:sz w:val="18"/>
          <w:szCs w:val="18"/>
        </w:rPr>
      </w:pPr>
      <w:r w:rsidRPr="009D3341">
        <w:rPr>
          <w:sz w:val="18"/>
          <w:szCs w:val="18"/>
        </w:rPr>
        <w:separator/>
      </w:r>
    </w:p>
  </w:endnote>
  <w:endnote w:type="continuationSeparator" w:id="0">
    <w:p w14:paraId="38FD6744" w14:textId="77777777" w:rsidR="00015981" w:rsidRPr="009D3341" w:rsidRDefault="00015981">
      <w:pPr>
        <w:rPr>
          <w:sz w:val="18"/>
          <w:szCs w:val="18"/>
        </w:rPr>
      </w:pPr>
      <w:r w:rsidRPr="009D3341">
        <w:rPr>
          <w:sz w:val="18"/>
          <w:szCs w:val="1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F1E9" w14:textId="77777777" w:rsidR="00F45AD1" w:rsidRDefault="00F45A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E0CAE" w14:textId="63FE2545" w:rsidR="00B12270" w:rsidRPr="008C7A8B" w:rsidRDefault="00B12270" w:rsidP="00506851">
    <w:pPr>
      <w:pStyle w:val="Footer"/>
      <w:tabs>
        <w:tab w:val="clear" w:pos="4320"/>
        <w:tab w:val="clear" w:pos="8640"/>
        <w:tab w:val="left" w:pos="720"/>
        <w:tab w:val="left" w:pos="1545"/>
        <w:tab w:val="left" w:pos="2595"/>
        <w:tab w:val="left" w:pos="2835"/>
        <w:tab w:val="left" w:pos="6840"/>
        <w:tab w:val="left" w:pos="8100"/>
      </w:tabs>
      <w:rPr>
        <w:sz w:val="20"/>
      </w:rPr>
    </w:pPr>
    <w:r w:rsidRPr="008C7A8B">
      <w:rPr>
        <w:sz w:val="20"/>
      </w:rPr>
      <w:t>Name:</w:t>
    </w:r>
    <w:r w:rsidRPr="008C7A8B">
      <w:rPr>
        <w:sz w:val="20"/>
      </w:rPr>
      <w:tab/>
    </w:r>
    <w:sdt>
      <w:sdtPr>
        <w:rPr>
          <w:sz w:val="20"/>
        </w:rPr>
        <w:alias w:val="Last name"/>
        <w:tag w:val="Last name"/>
        <w:id w:val="431916097"/>
        <w:placeholder>
          <w:docPart w:val="1ACCAD67052C439A9E9066959ADBE4C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AE7616">
          <w:rPr>
            <w:sz w:val="20"/>
          </w:rPr>
          <w:t>LAST</w:t>
        </w:r>
      </w:sdtContent>
    </w:sdt>
    <w:r w:rsidRPr="008C7A8B">
      <w:rPr>
        <w:sz w:val="20"/>
      </w:rPr>
      <w:t xml:space="preserve">, </w:t>
    </w:r>
    <w:sdt>
      <w:sdtPr>
        <w:rPr>
          <w:sz w:val="20"/>
        </w:rPr>
        <w:alias w:val="First name"/>
        <w:tag w:val="First name"/>
        <w:id w:val="431916102"/>
        <w:placeholder>
          <w:docPart w:val="D694370324EF4E73B4D64EA36DBF1B9B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AE7616">
          <w:rPr>
            <w:sz w:val="20"/>
          </w:rPr>
          <w:t>FIRST</w:t>
        </w:r>
      </w:sdtContent>
    </w:sdt>
    <w:r w:rsidRPr="008C7A8B">
      <w:rPr>
        <w:sz w:val="20"/>
      </w:rPr>
      <w:t xml:space="preserve"> </w:t>
    </w:r>
    <w:sdt>
      <w:sdtPr>
        <w:rPr>
          <w:sz w:val="20"/>
        </w:rPr>
        <w:alias w:val="Middle Initial"/>
        <w:tag w:val="Middle Initial"/>
        <w:id w:val="431916113"/>
        <w:placeholder>
          <w:docPart w:val="0469A588D91142E9A0FD6F8920233C40"/>
        </w:placeholder>
        <w:dataBinding w:prefixMappings="xmlns:ns0='http://schemas.openxmlformats.org/officeDocument/2006/extended-properties' " w:xpath="/ns0:Properties[1]/ns0:Manager[1]" w:storeItemID="{6668398D-A668-4E3E-A5EB-62B293D839F1}"/>
        <w:text/>
      </w:sdtPr>
      <w:sdtEndPr/>
      <w:sdtContent>
        <w:r w:rsidR="00AE7616">
          <w:rPr>
            <w:sz w:val="20"/>
          </w:rPr>
          <w:t>MI.</w:t>
        </w:r>
      </w:sdtContent>
    </w:sdt>
    <w:r w:rsidRPr="008C7A8B">
      <w:rPr>
        <w:sz w:val="20"/>
      </w:rPr>
      <w:tab/>
    </w:r>
    <w:r w:rsidR="001046C3">
      <w:rPr>
        <w:sz w:val="20"/>
      </w:rPr>
      <w:tab/>
    </w:r>
    <w:r w:rsidRPr="008C7A8B">
      <w:rPr>
        <w:sz w:val="20"/>
      </w:rPr>
      <w:t>FMP/SSN: 20/</w:t>
    </w:r>
    <w:r w:rsidRPr="00506851">
      <w:rPr>
        <w:sz w:val="20"/>
        <w:szCs w:val="20"/>
      </w:rPr>
      <w:t xml:space="preserve"> </w:t>
    </w:r>
    <w:sdt>
      <w:sdtPr>
        <w:rPr>
          <w:sz w:val="20"/>
          <w:szCs w:val="20"/>
        </w:rPr>
        <w:alias w:val="Social Security"/>
        <w:tag w:val=""/>
        <w:id w:val="1904013010"/>
        <w:placeholder>
          <w:docPart w:val="171A3A1E6DBC444FB760CEDF2A3DF8D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391AA5">
          <w:rPr>
            <w:sz w:val="20"/>
            <w:szCs w:val="20"/>
          </w:rPr>
          <w:t>XXX-XX-7490</w:t>
        </w:r>
      </w:sdtContent>
    </w:sdt>
    <w:r w:rsidRPr="008C7A8B">
      <w:rPr>
        <w:sz w:val="20"/>
      </w:rPr>
      <w:tab/>
      <w:t xml:space="preserve"> </w:t>
    </w:r>
  </w:p>
  <w:p w14:paraId="09A93E6A" w14:textId="34510746" w:rsidR="00B12270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 w:rsidRPr="008C7A8B">
      <w:rPr>
        <w:sz w:val="20"/>
      </w:rPr>
      <w:t>Rank:</w:t>
    </w:r>
    <w:r w:rsidRPr="008C7A8B">
      <w:rPr>
        <w:sz w:val="20"/>
      </w:rPr>
      <w:tab/>
    </w:r>
    <w:sdt>
      <w:sdtPr>
        <w:rPr>
          <w:sz w:val="20"/>
        </w:rPr>
        <w:alias w:val="Rate"/>
        <w:tag w:val="Rate"/>
        <w:id w:val="431916094"/>
        <w:placeholder>
          <w:docPart w:val="EDD0689F22B64408BDF6AD0E247269F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E7616">
          <w:rPr>
            <w:sz w:val="20"/>
          </w:rPr>
          <w:t>RATE</w:t>
        </w:r>
      </w:sdtContent>
    </w:sdt>
    <w:r>
      <w:rPr>
        <w:sz w:val="20"/>
      </w:rPr>
      <w:t xml:space="preserve"> </w:t>
    </w:r>
    <w:sdt>
      <w:sdtPr>
        <w:rPr>
          <w:sz w:val="20"/>
          <w:szCs w:val="20"/>
        </w:rPr>
        <w:alias w:val="SS/NFD/IRW"/>
        <w:tag w:val=""/>
        <w:id w:val="1716391794"/>
        <w:placeholder>
          <w:docPart w:val="2386474C871347A294F22D1885EC218F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r w:rsidR="008674C1">
          <w:rPr>
            <w:sz w:val="20"/>
            <w:szCs w:val="20"/>
          </w:rPr>
          <w:t>(SS</w:t>
        </w:r>
        <w:r w:rsidR="00F45AD1">
          <w:rPr>
            <w:sz w:val="20"/>
            <w:szCs w:val="20"/>
          </w:rPr>
          <w:t>/NFD</w:t>
        </w:r>
        <w:r w:rsidR="008674C1">
          <w:rPr>
            <w:sz w:val="20"/>
            <w:szCs w:val="20"/>
          </w:rPr>
          <w:t>)</w:t>
        </w:r>
      </w:sdtContent>
    </w:sdt>
    <w:r>
      <w:rPr>
        <w:sz w:val="20"/>
      </w:rPr>
      <w:tab/>
      <w:t>Status: Active Duty</w:t>
    </w:r>
  </w:p>
  <w:p w14:paraId="3CCC1BC2" w14:textId="77777777" w:rsidR="00B12270" w:rsidRDefault="00D9313B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>
      <w:rPr>
        <w:sz w:val="20"/>
      </w:rPr>
      <w:t>C</w:t>
    </w:r>
    <w:r w:rsidR="00B12270" w:rsidRPr="00645F06">
      <w:rPr>
        <w:sz w:val="20"/>
      </w:rPr>
      <w:t>linic:</w:t>
    </w:r>
    <w:r w:rsidR="00B12270" w:rsidRPr="00645F06">
      <w:rPr>
        <w:sz w:val="20"/>
      </w:rPr>
      <w:tab/>
    </w:r>
    <w:r w:rsidR="00A55E70">
      <w:rPr>
        <w:sz w:val="20"/>
      </w:rPr>
      <w:t xml:space="preserve">SUBREADRON </w:t>
    </w:r>
    <w:r w:rsidR="00493039">
      <w:rPr>
        <w:sz w:val="20"/>
      </w:rPr>
      <w:t xml:space="preserve">31 </w:t>
    </w:r>
    <w:r w:rsidR="00EB205C">
      <w:rPr>
        <w:sz w:val="20"/>
      </w:rPr>
      <w:t>MEDICAL</w:t>
    </w:r>
    <w:r w:rsidR="00B12270">
      <w:rPr>
        <w:sz w:val="20"/>
      </w:rPr>
      <w:tab/>
    </w:r>
    <w:r w:rsidR="00B12270" w:rsidRPr="008C7A8B">
      <w:rPr>
        <w:sz w:val="20"/>
      </w:rPr>
      <w:t>DOB:</w:t>
    </w:r>
    <w:r w:rsidR="00B12270">
      <w:rPr>
        <w:sz w:val="20"/>
      </w:rPr>
      <w:t xml:space="preserve"> </w:t>
    </w:r>
    <w:sdt>
      <w:sdtPr>
        <w:rPr>
          <w:sz w:val="20"/>
        </w:rPr>
        <w:alias w:val=" DD MMM YYYY"/>
        <w:tag w:val="DOB: DD MMM YYYY"/>
        <w:id w:val="66100246"/>
        <w:placeholder>
          <w:docPart w:val="3483095FD35F40F9B97E6D3716B67526"/>
        </w:placeholder>
        <w:text/>
      </w:sdtPr>
      <w:sdtEndPr/>
      <w:sdtContent>
        <w:r w:rsidR="00F45AD1">
          <w:rPr>
            <w:sz w:val="20"/>
          </w:rPr>
          <w:t>30</w:t>
        </w:r>
        <w:r w:rsidR="0070210D">
          <w:rPr>
            <w:sz w:val="20"/>
          </w:rPr>
          <w:t xml:space="preserve"> </w:t>
        </w:r>
        <w:r w:rsidR="00F45AD1">
          <w:rPr>
            <w:sz w:val="20"/>
          </w:rPr>
          <w:t>AUG 1993</w:t>
        </w:r>
      </w:sdtContent>
    </w:sdt>
  </w:p>
  <w:p w14:paraId="7D51C49A" w14:textId="77777777" w:rsidR="00B12270" w:rsidRPr="008C7A8B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</w:tabs>
      <w:rPr>
        <w:sz w:val="20"/>
      </w:rPr>
    </w:pPr>
    <w:r>
      <w:rPr>
        <w:sz w:val="20"/>
      </w:rPr>
      <w:t>Organization</w:t>
    </w:r>
    <w:r w:rsidRPr="00645F06">
      <w:rPr>
        <w:sz w:val="20"/>
      </w:rPr>
      <w:t>:</w:t>
    </w:r>
    <w:r>
      <w:rPr>
        <w:sz w:val="20"/>
      </w:rPr>
      <w:t xml:space="preserve"> </w:t>
    </w:r>
    <w:r w:rsidR="003D79CB">
      <w:rPr>
        <w:sz w:val="20"/>
      </w:rPr>
      <w:t xml:space="preserve">USS </w:t>
    </w:r>
    <w:r w:rsidR="00F45AD1">
      <w:rPr>
        <w:sz w:val="20"/>
      </w:rPr>
      <w:t>OKLAHOMA CITY</w:t>
    </w:r>
    <w:r w:rsidR="00473B08">
      <w:rPr>
        <w:sz w:val="20"/>
      </w:rPr>
      <w:t xml:space="preserve"> (SS</w:t>
    </w:r>
    <w:r w:rsidR="003D79CB">
      <w:rPr>
        <w:sz w:val="20"/>
      </w:rPr>
      <w:t>N 7</w:t>
    </w:r>
    <w:r w:rsidR="00F45AD1">
      <w:rPr>
        <w:sz w:val="20"/>
      </w:rPr>
      <w:t>23)</w:t>
    </w:r>
    <w:r>
      <w:rPr>
        <w:sz w:val="20"/>
      </w:rPr>
      <w:tab/>
    </w:r>
    <w:r w:rsidRPr="008C7A8B">
      <w:rPr>
        <w:sz w:val="20"/>
      </w:rPr>
      <w:t xml:space="preserve">Sex: </w:t>
    </w:r>
    <w:sdt>
      <w:sdtPr>
        <w:rPr>
          <w:sz w:val="20"/>
          <w:szCs w:val="20"/>
        </w:rPr>
        <w:id w:val="-1172869434"/>
        <w:placeholder>
          <w:docPart w:val="1346BEA02D6840958D5DFE4B0FDEC98E"/>
        </w:placeholder>
        <w:comboBox>
          <w:listItem w:value="Choose an item."/>
          <w:listItem w:displayText="male" w:value="male"/>
          <w:listItem w:displayText="female" w:value="female"/>
        </w:comboBox>
      </w:sdtPr>
      <w:sdtEndPr/>
      <w:sdtContent>
        <w:r w:rsidR="002B74FF">
          <w:rPr>
            <w:sz w:val="20"/>
            <w:szCs w:val="20"/>
          </w:rPr>
          <w:t>M</w:t>
        </w:r>
        <w:r>
          <w:rPr>
            <w:sz w:val="20"/>
            <w:szCs w:val="20"/>
          </w:rPr>
          <w:t>ale</w:t>
        </w:r>
      </w:sdtContent>
    </w:sdt>
  </w:p>
  <w:p w14:paraId="44F05410" w14:textId="77777777" w:rsidR="00B12270" w:rsidRPr="008C7A8B" w:rsidRDefault="00B12270" w:rsidP="00ED044E">
    <w:pPr>
      <w:pStyle w:val="Footer"/>
      <w:tabs>
        <w:tab w:val="clear" w:pos="4320"/>
        <w:tab w:val="clear" w:pos="8640"/>
        <w:tab w:val="left" w:pos="720"/>
        <w:tab w:val="left" w:pos="6840"/>
        <w:tab w:val="left" w:pos="7200"/>
        <w:tab w:val="left" w:pos="8100"/>
      </w:tabs>
      <w:rPr>
        <w:sz w:val="20"/>
      </w:rPr>
    </w:pP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4E3DF" w14:textId="77777777" w:rsidR="00F45AD1" w:rsidRDefault="00F45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2635" w14:textId="77777777" w:rsidR="00015981" w:rsidRPr="009D3341" w:rsidRDefault="00015981">
      <w:pPr>
        <w:rPr>
          <w:sz w:val="18"/>
          <w:szCs w:val="18"/>
        </w:rPr>
      </w:pPr>
      <w:r w:rsidRPr="009D3341">
        <w:rPr>
          <w:sz w:val="18"/>
          <w:szCs w:val="18"/>
        </w:rPr>
        <w:separator/>
      </w:r>
    </w:p>
  </w:footnote>
  <w:footnote w:type="continuationSeparator" w:id="0">
    <w:p w14:paraId="029FA239" w14:textId="77777777" w:rsidR="00015981" w:rsidRPr="009D3341" w:rsidRDefault="00015981">
      <w:pPr>
        <w:rPr>
          <w:sz w:val="18"/>
          <w:szCs w:val="18"/>
        </w:rPr>
      </w:pPr>
      <w:r w:rsidRPr="009D3341">
        <w:rPr>
          <w:sz w:val="18"/>
          <w:szCs w:val="18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24612" w14:textId="77777777" w:rsidR="00F45AD1" w:rsidRDefault="00F45A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0DB3" w14:textId="3F13B6F7" w:rsidR="00B12270" w:rsidRPr="008C7A8B" w:rsidRDefault="00B12270" w:rsidP="008C7A8B">
    <w:pPr>
      <w:pStyle w:val="Header"/>
      <w:tabs>
        <w:tab w:val="clear" w:pos="4320"/>
        <w:tab w:val="clear" w:pos="8640"/>
        <w:tab w:val="left" w:pos="900"/>
        <w:tab w:val="left" w:pos="2340"/>
        <w:tab w:val="left" w:pos="5040"/>
        <w:tab w:val="right" w:pos="9360"/>
      </w:tabs>
    </w:pPr>
    <w:r w:rsidRPr="008C7A8B">
      <w:rPr>
        <w:u w:val="single"/>
      </w:rPr>
      <w:t>SPECIAL SF-600</w:t>
    </w:r>
    <w:r w:rsidRPr="008C7A8B">
      <w:tab/>
    </w:r>
    <w:r w:rsidRPr="008C7A8B">
      <w:tab/>
    </w:r>
    <w:r w:rsidRPr="008C7A8B">
      <w:tab/>
    </w:r>
    <w:r w:rsidRPr="008C7A8B">
      <w:fldChar w:fldCharType="begin"/>
    </w:r>
    <w:r w:rsidRPr="008C7A8B">
      <w:instrText xml:space="preserve"> DATE \@ "d MMMM yyyy" </w:instrText>
    </w:r>
    <w:r w:rsidRPr="008C7A8B">
      <w:fldChar w:fldCharType="separate"/>
    </w:r>
    <w:r w:rsidR="00AE7616">
      <w:rPr>
        <w:noProof/>
      </w:rPr>
      <w:t>18 January 2026</w:t>
    </w:r>
    <w:r w:rsidRPr="008C7A8B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C510" w14:textId="77777777" w:rsidR="00F45AD1" w:rsidRDefault="00F45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E2A"/>
    <w:multiLevelType w:val="hybridMultilevel"/>
    <w:tmpl w:val="2D2A0C3C"/>
    <w:lvl w:ilvl="0" w:tplc="5EBE001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1C1411"/>
    <w:multiLevelType w:val="hybridMultilevel"/>
    <w:tmpl w:val="BE565D94"/>
    <w:lvl w:ilvl="0" w:tplc="632C09A0">
      <w:start w:val="1"/>
      <w:numFmt w:val="decimal"/>
      <w:lvlText w:val="%1)"/>
      <w:lvlJc w:val="left"/>
      <w:pPr>
        <w:tabs>
          <w:tab w:val="num" w:pos="1155"/>
        </w:tabs>
        <w:ind w:left="1155" w:hanging="7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4F4420"/>
    <w:multiLevelType w:val="hybridMultilevel"/>
    <w:tmpl w:val="B1C8C232"/>
    <w:lvl w:ilvl="0" w:tplc="C31A531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84678B"/>
    <w:multiLevelType w:val="hybridMultilevel"/>
    <w:tmpl w:val="83D89FA2"/>
    <w:lvl w:ilvl="0" w:tplc="DAAEF8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6D5D70"/>
    <w:multiLevelType w:val="hybridMultilevel"/>
    <w:tmpl w:val="B1DE2E24"/>
    <w:lvl w:ilvl="0" w:tplc="DFF6A4EE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106047"/>
    <w:multiLevelType w:val="hybridMultilevel"/>
    <w:tmpl w:val="A282CBF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13FB5"/>
    <w:multiLevelType w:val="hybridMultilevel"/>
    <w:tmpl w:val="93CA222A"/>
    <w:lvl w:ilvl="0" w:tplc="693C9CA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511EDA"/>
    <w:multiLevelType w:val="hybridMultilevel"/>
    <w:tmpl w:val="2FC4C3D4"/>
    <w:lvl w:ilvl="0" w:tplc="739A3E7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271BA4"/>
    <w:multiLevelType w:val="hybridMultilevel"/>
    <w:tmpl w:val="3B9AD17C"/>
    <w:lvl w:ilvl="0" w:tplc="B04CE09C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937700"/>
    <w:multiLevelType w:val="hybridMultilevel"/>
    <w:tmpl w:val="EBA83AB2"/>
    <w:lvl w:ilvl="0" w:tplc="5302EA88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38F6B68"/>
    <w:multiLevelType w:val="hybridMultilevel"/>
    <w:tmpl w:val="86EA5522"/>
    <w:lvl w:ilvl="0" w:tplc="81C6291C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ADC7A06"/>
    <w:multiLevelType w:val="hybridMultilevel"/>
    <w:tmpl w:val="E97CD2B0"/>
    <w:lvl w:ilvl="0" w:tplc="9906EF8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062966"/>
    <w:multiLevelType w:val="hybridMultilevel"/>
    <w:tmpl w:val="91A4D774"/>
    <w:lvl w:ilvl="0" w:tplc="45867B10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A655F1"/>
    <w:multiLevelType w:val="hybridMultilevel"/>
    <w:tmpl w:val="5994DA4E"/>
    <w:lvl w:ilvl="0" w:tplc="6DC0D692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F252B0"/>
    <w:multiLevelType w:val="hybridMultilevel"/>
    <w:tmpl w:val="A4B659CE"/>
    <w:lvl w:ilvl="0" w:tplc="3B3E2480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F302258"/>
    <w:multiLevelType w:val="hybridMultilevel"/>
    <w:tmpl w:val="38DE2402"/>
    <w:lvl w:ilvl="0" w:tplc="AA2E4BA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2716493">
    <w:abstractNumId w:val="14"/>
  </w:num>
  <w:num w:numId="2" w16cid:durableId="86116923">
    <w:abstractNumId w:val="11"/>
  </w:num>
  <w:num w:numId="3" w16cid:durableId="542250144">
    <w:abstractNumId w:val="6"/>
  </w:num>
  <w:num w:numId="4" w16cid:durableId="1766073705">
    <w:abstractNumId w:val="1"/>
  </w:num>
  <w:num w:numId="5" w16cid:durableId="792022398">
    <w:abstractNumId w:val="12"/>
  </w:num>
  <w:num w:numId="6" w16cid:durableId="296254176">
    <w:abstractNumId w:val="0"/>
  </w:num>
  <w:num w:numId="7" w16cid:durableId="2095472963">
    <w:abstractNumId w:val="10"/>
  </w:num>
  <w:num w:numId="8" w16cid:durableId="1530335756">
    <w:abstractNumId w:val="8"/>
  </w:num>
  <w:num w:numId="9" w16cid:durableId="166285669">
    <w:abstractNumId w:val="15"/>
  </w:num>
  <w:num w:numId="10" w16cid:durableId="202402441">
    <w:abstractNumId w:val="13"/>
  </w:num>
  <w:num w:numId="11" w16cid:durableId="492725001">
    <w:abstractNumId w:val="7"/>
  </w:num>
  <w:num w:numId="12" w16cid:durableId="580524455">
    <w:abstractNumId w:val="2"/>
  </w:num>
  <w:num w:numId="13" w16cid:durableId="1273321444">
    <w:abstractNumId w:val="9"/>
  </w:num>
  <w:num w:numId="14" w16cid:durableId="1905603942">
    <w:abstractNumId w:val="4"/>
  </w:num>
  <w:num w:numId="15" w16cid:durableId="1941908618">
    <w:abstractNumId w:val="3"/>
  </w:num>
  <w:num w:numId="16" w16cid:durableId="1211192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3F4AF61D-4C41-4D6E-933E-EFBFCAC6393B}"/>
    <w:docVar w:name="dgnword-eventsink" w:val="1782815856448"/>
  </w:docVars>
  <w:rsids>
    <w:rsidRoot w:val="001A6063"/>
    <w:rsid w:val="0000292D"/>
    <w:rsid w:val="00010438"/>
    <w:rsid w:val="00015981"/>
    <w:rsid w:val="00016450"/>
    <w:rsid w:val="00021176"/>
    <w:rsid w:val="00024284"/>
    <w:rsid w:val="00024B18"/>
    <w:rsid w:val="00025660"/>
    <w:rsid w:val="00041429"/>
    <w:rsid w:val="000441CF"/>
    <w:rsid w:val="00063091"/>
    <w:rsid w:val="00071CC4"/>
    <w:rsid w:val="00071E91"/>
    <w:rsid w:val="000754C5"/>
    <w:rsid w:val="000A5FA9"/>
    <w:rsid w:val="000D2FB0"/>
    <w:rsid w:val="000D59A9"/>
    <w:rsid w:val="000E231F"/>
    <w:rsid w:val="000F6689"/>
    <w:rsid w:val="001046C3"/>
    <w:rsid w:val="0012213D"/>
    <w:rsid w:val="00126490"/>
    <w:rsid w:val="00137FD0"/>
    <w:rsid w:val="00150580"/>
    <w:rsid w:val="00162A20"/>
    <w:rsid w:val="0017796E"/>
    <w:rsid w:val="001804B6"/>
    <w:rsid w:val="00191DF2"/>
    <w:rsid w:val="001A3CCB"/>
    <w:rsid w:val="001A5ADE"/>
    <w:rsid w:val="001A6063"/>
    <w:rsid w:val="001B166E"/>
    <w:rsid w:val="001B43A0"/>
    <w:rsid w:val="001B5FB3"/>
    <w:rsid w:val="001F04EC"/>
    <w:rsid w:val="00220D33"/>
    <w:rsid w:val="0022125A"/>
    <w:rsid w:val="00224E0B"/>
    <w:rsid w:val="00230D49"/>
    <w:rsid w:val="00234F6F"/>
    <w:rsid w:val="002476CD"/>
    <w:rsid w:val="0025231C"/>
    <w:rsid w:val="002642FA"/>
    <w:rsid w:val="00280906"/>
    <w:rsid w:val="00283E5F"/>
    <w:rsid w:val="00284A22"/>
    <w:rsid w:val="00295197"/>
    <w:rsid w:val="002B74FF"/>
    <w:rsid w:val="002C2EF1"/>
    <w:rsid w:val="002C4844"/>
    <w:rsid w:val="002D1D61"/>
    <w:rsid w:val="002E543A"/>
    <w:rsid w:val="002E5AF8"/>
    <w:rsid w:val="002E71D8"/>
    <w:rsid w:val="003111CE"/>
    <w:rsid w:val="00331B7E"/>
    <w:rsid w:val="00343BBB"/>
    <w:rsid w:val="00351295"/>
    <w:rsid w:val="00354F27"/>
    <w:rsid w:val="0035762D"/>
    <w:rsid w:val="00390B3C"/>
    <w:rsid w:val="00391AA5"/>
    <w:rsid w:val="00395EA7"/>
    <w:rsid w:val="003A6577"/>
    <w:rsid w:val="003B2296"/>
    <w:rsid w:val="003B4177"/>
    <w:rsid w:val="003B4EFC"/>
    <w:rsid w:val="003C671B"/>
    <w:rsid w:val="003D79CB"/>
    <w:rsid w:val="003E6804"/>
    <w:rsid w:val="00405578"/>
    <w:rsid w:val="00410BE2"/>
    <w:rsid w:val="00423D71"/>
    <w:rsid w:val="00434608"/>
    <w:rsid w:val="00442647"/>
    <w:rsid w:val="0045612C"/>
    <w:rsid w:val="004604E1"/>
    <w:rsid w:val="00464078"/>
    <w:rsid w:val="00473B08"/>
    <w:rsid w:val="004850F8"/>
    <w:rsid w:val="00493039"/>
    <w:rsid w:val="004947D9"/>
    <w:rsid w:val="004A1F6E"/>
    <w:rsid w:val="004A26AE"/>
    <w:rsid w:val="004A6260"/>
    <w:rsid w:val="004C4C2E"/>
    <w:rsid w:val="004C6B88"/>
    <w:rsid w:val="004D65CB"/>
    <w:rsid w:val="004D75B8"/>
    <w:rsid w:val="004E189D"/>
    <w:rsid w:val="004E69AC"/>
    <w:rsid w:val="004F075C"/>
    <w:rsid w:val="004F1FC5"/>
    <w:rsid w:val="005030F8"/>
    <w:rsid w:val="00506851"/>
    <w:rsid w:val="0050778B"/>
    <w:rsid w:val="0051743B"/>
    <w:rsid w:val="00530DFC"/>
    <w:rsid w:val="00547D97"/>
    <w:rsid w:val="00550882"/>
    <w:rsid w:val="00556C47"/>
    <w:rsid w:val="00572C57"/>
    <w:rsid w:val="005813B7"/>
    <w:rsid w:val="00583108"/>
    <w:rsid w:val="00590FD9"/>
    <w:rsid w:val="005A1210"/>
    <w:rsid w:val="005B0D40"/>
    <w:rsid w:val="005B43F7"/>
    <w:rsid w:val="005C381E"/>
    <w:rsid w:val="005C443C"/>
    <w:rsid w:val="005D26D1"/>
    <w:rsid w:val="005D72BD"/>
    <w:rsid w:val="005E5A4C"/>
    <w:rsid w:val="005F6770"/>
    <w:rsid w:val="005F7256"/>
    <w:rsid w:val="00600F5D"/>
    <w:rsid w:val="006108BE"/>
    <w:rsid w:val="006147FB"/>
    <w:rsid w:val="00635E61"/>
    <w:rsid w:val="00641D5A"/>
    <w:rsid w:val="00645F06"/>
    <w:rsid w:val="00647E2F"/>
    <w:rsid w:val="00647E7D"/>
    <w:rsid w:val="00651032"/>
    <w:rsid w:val="00652C51"/>
    <w:rsid w:val="00660ED2"/>
    <w:rsid w:val="00664420"/>
    <w:rsid w:val="006658C9"/>
    <w:rsid w:val="00680AA3"/>
    <w:rsid w:val="006A0A6D"/>
    <w:rsid w:val="006C3440"/>
    <w:rsid w:val="006C728C"/>
    <w:rsid w:val="006D5BC7"/>
    <w:rsid w:val="006F1848"/>
    <w:rsid w:val="0070210D"/>
    <w:rsid w:val="00725D52"/>
    <w:rsid w:val="00727E56"/>
    <w:rsid w:val="007369D1"/>
    <w:rsid w:val="00745ADA"/>
    <w:rsid w:val="00746623"/>
    <w:rsid w:val="00747251"/>
    <w:rsid w:val="007565EE"/>
    <w:rsid w:val="00756E86"/>
    <w:rsid w:val="00783F18"/>
    <w:rsid w:val="007858A2"/>
    <w:rsid w:val="007958D9"/>
    <w:rsid w:val="007A2DFD"/>
    <w:rsid w:val="007A6317"/>
    <w:rsid w:val="007C12DC"/>
    <w:rsid w:val="007C24D6"/>
    <w:rsid w:val="007C28F1"/>
    <w:rsid w:val="007E1645"/>
    <w:rsid w:val="007E29DC"/>
    <w:rsid w:val="0081308F"/>
    <w:rsid w:val="00827C39"/>
    <w:rsid w:val="00861833"/>
    <w:rsid w:val="008624AA"/>
    <w:rsid w:val="00862945"/>
    <w:rsid w:val="008640B4"/>
    <w:rsid w:val="008674C1"/>
    <w:rsid w:val="0089459D"/>
    <w:rsid w:val="008951A6"/>
    <w:rsid w:val="008C10A8"/>
    <w:rsid w:val="008C24FB"/>
    <w:rsid w:val="008C2942"/>
    <w:rsid w:val="008C7A8B"/>
    <w:rsid w:val="008F696C"/>
    <w:rsid w:val="00942147"/>
    <w:rsid w:val="00942557"/>
    <w:rsid w:val="00945126"/>
    <w:rsid w:val="00957AAA"/>
    <w:rsid w:val="0096398E"/>
    <w:rsid w:val="00974983"/>
    <w:rsid w:val="00984A38"/>
    <w:rsid w:val="00996AB4"/>
    <w:rsid w:val="009A2058"/>
    <w:rsid w:val="009A4375"/>
    <w:rsid w:val="009A4667"/>
    <w:rsid w:val="009A6578"/>
    <w:rsid w:val="009B282E"/>
    <w:rsid w:val="009C1745"/>
    <w:rsid w:val="009C58E6"/>
    <w:rsid w:val="009C5C4E"/>
    <w:rsid w:val="009D0AC6"/>
    <w:rsid w:val="009D3341"/>
    <w:rsid w:val="009E62AD"/>
    <w:rsid w:val="009F0A04"/>
    <w:rsid w:val="00A00103"/>
    <w:rsid w:val="00A072D8"/>
    <w:rsid w:val="00A20F81"/>
    <w:rsid w:val="00A217B8"/>
    <w:rsid w:val="00A25BA9"/>
    <w:rsid w:val="00A27B65"/>
    <w:rsid w:val="00A42BD8"/>
    <w:rsid w:val="00A46284"/>
    <w:rsid w:val="00A55E70"/>
    <w:rsid w:val="00A65B64"/>
    <w:rsid w:val="00A832E2"/>
    <w:rsid w:val="00A903F1"/>
    <w:rsid w:val="00A93D50"/>
    <w:rsid w:val="00A97B2F"/>
    <w:rsid w:val="00AA6E15"/>
    <w:rsid w:val="00AC14C2"/>
    <w:rsid w:val="00AC16F2"/>
    <w:rsid w:val="00AD743D"/>
    <w:rsid w:val="00AE7616"/>
    <w:rsid w:val="00AF1045"/>
    <w:rsid w:val="00B02035"/>
    <w:rsid w:val="00B024CA"/>
    <w:rsid w:val="00B03080"/>
    <w:rsid w:val="00B1132C"/>
    <w:rsid w:val="00B12270"/>
    <w:rsid w:val="00B14D8A"/>
    <w:rsid w:val="00B16A78"/>
    <w:rsid w:val="00B237BC"/>
    <w:rsid w:val="00B376E4"/>
    <w:rsid w:val="00B53715"/>
    <w:rsid w:val="00B75FE0"/>
    <w:rsid w:val="00BA7C96"/>
    <w:rsid w:val="00BC2EC1"/>
    <w:rsid w:val="00BD096A"/>
    <w:rsid w:val="00BE3189"/>
    <w:rsid w:val="00BE6535"/>
    <w:rsid w:val="00C24CC4"/>
    <w:rsid w:val="00C34E61"/>
    <w:rsid w:val="00C34F79"/>
    <w:rsid w:val="00C429C6"/>
    <w:rsid w:val="00C44F81"/>
    <w:rsid w:val="00C4588A"/>
    <w:rsid w:val="00C46FA6"/>
    <w:rsid w:val="00C502E0"/>
    <w:rsid w:val="00C51AFD"/>
    <w:rsid w:val="00C96518"/>
    <w:rsid w:val="00CA1A80"/>
    <w:rsid w:val="00CC18DA"/>
    <w:rsid w:val="00CD5052"/>
    <w:rsid w:val="00CD6925"/>
    <w:rsid w:val="00CE5CF8"/>
    <w:rsid w:val="00D17476"/>
    <w:rsid w:val="00D4465D"/>
    <w:rsid w:val="00D61F31"/>
    <w:rsid w:val="00D70BD0"/>
    <w:rsid w:val="00D7390A"/>
    <w:rsid w:val="00D73D9B"/>
    <w:rsid w:val="00D811FD"/>
    <w:rsid w:val="00D83476"/>
    <w:rsid w:val="00D85CDF"/>
    <w:rsid w:val="00D9313B"/>
    <w:rsid w:val="00DA3BA3"/>
    <w:rsid w:val="00DA3EF2"/>
    <w:rsid w:val="00DB0FF0"/>
    <w:rsid w:val="00DD3304"/>
    <w:rsid w:val="00DE34AB"/>
    <w:rsid w:val="00DE50F3"/>
    <w:rsid w:val="00DE7BE2"/>
    <w:rsid w:val="00DF4F65"/>
    <w:rsid w:val="00E37146"/>
    <w:rsid w:val="00E435FD"/>
    <w:rsid w:val="00E45F0B"/>
    <w:rsid w:val="00E5716B"/>
    <w:rsid w:val="00E64B46"/>
    <w:rsid w:val="00E84AE4"/>
    <w:rsid w:val="00E8567F"/>
    <w:rsid w:val="00E95E93"/>
    <w:rsid w:val="00E97193"/>
    <w:rsid w:val="00EA7E0F"/>
    <w:rsid w:val="00EB205C"/>
    <w:rsid w:val="00EC5C8C"/>
    <w:rsid w:val="00ED044E"/>
    <w:rsid w:val="00EE239B"/>
    <w:rsid w:val="00F30731"/>
    <w:rsid w:val="00F402DA"/>
    <w:rsid w:val="00F45AD1"/>
    <w:rsid w:val="00F6122E"/>
    <w:rsid w:val="00F63100"/>
    <w:rsid w:val="00F64727"/>
    <w:rsid w:val="00F717CC"/>
    <w:rsid w:val="00F71B7E"/>
    <w:rsid w:val="00F772B4"/>
    <w:rsid w:val="00F779D6"/>
    <w:rsid w:val="00FA6606"/>
    <w:rsid w:val="00FB0892"/>
    <w:rsid w:val="00FD3275"/>
    <w:rsid w:val="00FE3F08"/>
    <w:rsid w:val="00FE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54224"/>
  <w15:docId w15:val="{263896CA-D184-4458-B23A-DB2F33A7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8BE"/>
    <w:rPr>
      <w:sz w:val="24"/>
      <w:szCs w:val="24"/>
    </w:rPr>
  </w:style>
  <w:style w:type="paragraph" w:styleId="Heading1">
    <w:name w:val="heading 1"/>
    <w:basedOn w:val="Normal"/>
    <w:next w:val="Normal"/>
    <w:qFormat/>
    <w:rsid w:val="006108BE"/>
    <w:pPr>
      <w:keepNext/>
      <w:jc w:val="center"/>
      <w:outlineLvl w:val="0"/>
    </w:pPr>
    <w:rPr>
      <w:rFonts w:ascii="Courier New" w:hAnsi="Courier New"/>
      <w:u w:val="single"/>
    </w:rPr>
  </w:style>
  <w:style w:type="paragraph" w:styleId="Heading2">
    <w:name w:val="heading 2"/>
    <w:basedOn w:val="Normal"/>
    <w:next w:val="Normal"/>
    <w:qFormat/>
    <w:rsid w:val="006108BE"/>
    <w:pPr>
      <w:keepNext/>
      <w:outlineLvl w:val="1"/>
    </w:pPr>
    <w:rPr>
      <w:rFonts w:ascii="Courier New" w:hAnsi="Courier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108B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108BE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108BE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E3714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83F18"/>
    <w:rPr>
      <w:color w:val="808080"/>
    </w:rPr>
  </w:style>
  <w:style w:type="paragraph" w:styleId="ListParagraph">
    <w:name w:val="List Paragraph"/>
    <w:basedOn w:val="Normal"/>
    <w:uiPriority w:val="34"/>
    <w:qFormat/>
    <w:rsid w:val="00071E91"/>
    <w:pPr>
      <w:ind w:left="720"/>
      <w:contextualSpacing/>
    </w:pPr>
  </w:style>
  <w:style w:type="paragraph" w:customStyle="1" w:styleId="Normal0">
    <w:name w:val="[Normal]"/>
    <w:rsid w:val="00395EA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rsid w:val="00B122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5pt">
    <w:name w:val="Normal + 5 pt"/>
    <w:basedOn w:val="Normal"/>
    <w:rsid w:val="009C174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sz w:val="10"/>
      <w:szCs w:val="10"/>
    </w:rPr>
  </w:style>
  <w:style w:type="character" w:styleId="Hyperlink">
    <w:name w:val="Hyperlink"/>
    <w:basedOn w:val="DefaultParagraphFont"/>
    <w:rsid w:val="00024B18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E84AE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4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ril.Due\Desktop\WR%20DQ%20for%20LT%20H0000%20(nuke,%20SS)%20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CCAD67052C439A9E9066959ADBE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C99FA-7666-491B-937A-CDC896A2F347}"/>
      </w:docPartPr>
      <w:docPartBody>
        <w:p w:rsidR="00715AF4" w:rsidRDefault="00BB73F3">
          <w:pPr>
            <w:pStyle w:val="1ACCAD67052C439A9E9066959ADBE4C7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D694370324EF4E73B4D64EA36DBF1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17FE1-43B6-4EBB-98AD-57E852E5A936}"/>
      </w:docPartPr>
      <w:docPartBody>
        <w:p w:rsidR="00715AF4" w:rsidRDefault="00BB73F3">
          <w:pPr>
            <w:pStyle w:val="D694370324EF4E73B4D64EA36DBF1B9B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0469A588D91142E9A0FD6F8920233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47A13-C629-466A-B315-99D5DC732188}"/>
      </w:docPartPr>
      <w:docPartBody>
        <w:p w:rsidR="00715AF4" w:rsidRDefault="00BB73F3">
          <w:pPr>
            <w:pStyle w:val="0469A588D91142E9A0FD6F8920233C40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EDD0689F22B64408BDF6AD0E24726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4DCA9-3CD2-46F4-AD0D-08A5610E5748}"/>
      </w:docPartPr>
      <w:docPartBody>
        <w:p w:rsidR="00715AF4" w:rsidRDefault="00BB73F3">
          <w:pPr>
            <w:pStyle w:val="EDD0689F22B64408BDF6AD0E247269F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3483095FD35F40F9B97E6D3716B67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9E53B-D97E-473E-B754-DAE74596611E}"/>
      </w:docPartPr>
      <w:docPartBody>
        <w:p w:rsidR="00715AF4" w:rsidRDefault="00BB73F3">
          <w:pPr>
            <w:pStyle w:val="3483095FD35F40F9B97E6D3716B67526"/>
          </w:pPr>
          <w:r w:rsidRPr="00C723FB">
            <w:rPr>
              <w:rStyle w:val="PlaceholderText"/>
            </w:rPr>
            <w:t>[Abstract]</w:t>
          </w:r>
        </w:p>
      </w:docPartBody>
    </w:docPart>
    <w:docPart>
      <w:docPartPr>
        <w:name w:val="171A3A1E6DBC444FB760CEDF2A3DF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D15B0-D8AA-4200-9281-4AA00F7D2B13}"/>
      </w:docPartPr>
      <w:docPartBody>
        <w:p w:rsidR="00715AF4" w:rsidRDefault="00BB73F3">
          <w:pPr>
            <w:pStyle w:val="171A3A1E6DBC444FB760CEDF2A3DF8D5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2386474C871347A294F22D1885EC2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90B15-4C2B-4CF7-A5F2-780E8A6785BC}"/>
      </w:docPartPr>
      <w:docPartBody>
        <w:p w:rsidR="00715AF4" w:rsidRDefault="00BB73F3">
          <w:pPr>
            <w:pStyle w:val="2386474C871347A294F22D1885EC218F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1346BEA02D6840958D5DFE4B0FDEC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57369-9484-463A-8E82-FAA62A9313B0}"/>
      </w:docPartPr>
      <w:docPartBody>
        <w:p w:rsidR="00715AF4" w:rsidRDefault="00BB73F3">
          <w:pPr>
            <w:pStyle w:val="1346BEA02D6840958D5DFE4B0FDEC98E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4389E57348664EC09DFACF743C9F2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FC95-BD8C-4A40-A5AE-77440A13CA40}"/>
      </w:docPartPr>
      <w:docPartBody>
        <w:p w:rsidR="008A0C87" w:rsidRDefault="00FB5B86" w:rsidP="00FB5B86">
          <w:pPr>
            <w:pStyle w:val="4389E57348664EC09DFACF743C9F293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8B9F8B2D63FF42119108E5A341C68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F9B63-76E3-4981-A173-193ECD02FB74}"/>
      </w:docPartPr>
      <w:docPartBody>
        <w:p w:rsidR="008A0C87" w:rsidRDefault="00FB5B86" w:rsidP="00FB5B86">
          <w:pPr>
            <w:pStyle w:val="8B9F8B2D63FF42119108E5A341C682E3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CD9A458F6AA24F818A224465844F7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C65C7-5735-424E-B89B-7B259686056C}"/>
      </w:docPartPr>
      <w:docPartBody>
        <w:p w:rsidR="008A0C87" w:rsidRDefault="00FB5B86" w:rsidP="00FB5B86">
          <w:pPr>
            <w:pStyle w:val="CD9A458F6AA24F818A224465844F7E5A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648CB3EEADFF4D57B5C4BB0C28FF1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1EAFC-C6B7-4120-81E4-F27119E6C506}"/>
      </w:docPartPr>
      <w:docPartBody>
        <w:p w:rsidR="008A0C87" w:rsidRDefault="00FB5B86" w:rsidP="00FB5B86">
          <w:pPr>
            <w:pStyle w:val="648CB3EEADFF4D57B5C4BB0C28FF1429"/>
          </w:pPr>
          <w:r w:rsidRPr="004E0C11">
            <w:rPr>
              <w:rStyle w:val="PlaceholderText"/>
            </w:rPr>
            <w:t>[Status]</w:t>
          </w:r>
        </w:p>
      </w:docPartBody>
    </w:docPart>
    <w:docPart>
      <w:docPartPr>
        <w:name w:val="70F720CE49394AEAA78CBAD64C6D1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BCC50-060F-4DAA-A1EE-0E3B5B711833}"/>
      </w:docPartPr>
      <w:docPartBody>
        <w:p w:rsidR="008A0C87" w:rsidRDefault="00FB5B86" w:rsidP="00FB5B86">
          <w:pPr>
            <w:pStyle w:val="70F720CE49394AEAA78CBAD64C6D113C"/>
          </w:pPr>
          <w:r w:rsidRPr="004E0C11">
            <w:rPr>
              <w:rStyle w:val="PlaceholderText"/>
            </w:rPr>
            <w:t>[Manager]</w:t>
          </w:r>
        </w:p>
      </w:docPartBody>
    </w:docPart>
    <w:docPart>
      <w:docPartPr>
        <w:name w:val="8999B241AD1446AE89D1B988C8A34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A0D4-F65F-4A37-9C16-58CCDE4AE7CB}"/>
      </w:docPartPr>
      <w:docPartBody>
        <w:p w:rsidR="008A0C87" w:rsidRDefault="00FB5B86" w:rsidP="00FB5B86">
          <w:pPr>
            <w:pStyle w:val="8999B241AD1446AE89D1B988C8A344F0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64D5014755C04F0BAEBEAD4DFED60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59ECD-4C26-4881-AF78-8D07CF665579}"/>
      </w:docPartPr>
      <w:docPartBody>
        <w:p w:rsidR="008A0C87" w:rsidRDefault="00FB5B86" w:rsidP="00FB5B86">
          <w:pPr>
            <w:pStyle w:val="64D5014755C04F0BAEBEAD4DFED60393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FFEBBFA168E74D059297FD2885295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02F3C-046A-4452-9DBE-C9ABA9E989A5}"/>
      </w:docPartPr>
      <w:docPartBody>
        <w:p w:rsidR="008A0C87" w:rsidRDefault="00FB5B86" w:rsidP="00FB5B86">
          <w:pPr>
            <w:pStyle w:val="FFEBBFA168E74D059297FD28852958F9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5065AED421E9438F932D862E2EE92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DB4A8-6BBA-4729-BB2C-5B8126126B32}"/>
      </w:docPartPr>
      <w:docPartBody>
        <w:p w:rsidR="008A0C87" w:rsidRDefault="00FB5B86" w:rsidP="00FB5B86">
          <w:pPr>
            <w:pStyle w:val="5065AED421E9438F932D862E2EE92A03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BED006C060DE4741BF6AD6A124903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38B55-CAF8-48B5-8AB1-CB88F74266F6}"/>
      </w:docPartPr>
      <w:docPartBody>
        <w:p w:rsidR="008A0C87" w:rsidRDefault="00FB5B86" w:rsidP="00FB5B86">
          <w:pPr>
            <w:pStyle w:val="BED006C060DE4741BF6AD6A124903E0B"/>
          </w:pPr>
          <w:r w:rsidRPr="00503B68">
            <w:rPr>
              <w:rStyle w:val="PlaceholderText"/>
            </w:rPr>
            <w:t>[Author]</w:t>
          </w:r>
        </w:p>
      </w:docPartBody>
    </w:docPart>
    <w:docPart>
      <w:docPartPr>
        <w:name w:val="BAE23A59515D4FDEA6726E4E4A2E8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4B566-D62D-4BC8-B4A5-F1B8335DE3C6}"/>
      </w:docPartPr>
      <w:docPartBody>
        <w:p w:rsidR="008A0C87" w:rsidRDefault="00FB5B86" w:rsidP="00FB5B86">
          <w:pPr>
            <w:pStyle w:val="BAE23A59515D4FDEA6726E4E4A2E8942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72FA4EA77D084D1AACFB02F1E870F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C1BDC-8496-48C1-B18A-1C1B01230132}"/>
      </w:docPartPr>
      <w:docPartBody>
        <w:p w:rsidR="008A0C87" w:rsidRDefault="00FB5B86" w:rsidP="00FB5B86">
          <w:pPr>
            <w:pStyle w:val="72FA4EA77D084D1AACFB02F1E870F759"/>
          </w:pPr>
          <w:r w:rsidRPr="004E0C11">
            <w:rPr>
              <w:rStyle w:val="PlaceholderText"/>
            </w:rPr>
            <w:t>[Title]</w:t>
          </w:r>
        </w:p>
      </w:docPartBody>
    </w:docPart>
    <w:docPart>
      <w:docPartPr>
        <w:name w:val="49BD92545A7442DE9CAC2EBBD8E51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F7C94-B923-486F-A28A-0999729DBB6B}"/>
      </w:docPartPr>
      <w:docPartBody>
        <w:p w:rsidR="008A0C87" w:rsidRDefault="00FB5B86" w:rsidP="00FB5B86">
          <w:pPr>
            <w:pStyle w:val="49BD92545A7442DE9CAC2EBBD8E51D5D"/>
          </w:pPr>
          <w:r w:rsidRPr="004E0C11">
            <w:rPr>
              <w:rStyle w:val="PlaceholderText"/>
            </w:rPr>
            <w:t>[Subject]</w:t>
          </w:r>
        </w:p>
      </w:docPartBody>
    </w:docPart>
    <w:docPart>
      <w:docPartPr>
        <w:name w:val="A1DC81E4770947DFB2A48C69010C7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35B0F-4E05-4175-8B6D-FADC8E04BDD3}"/>
      </w:docPartPr>
      <w:docPartBody>
        <w:p w:rsidR="008A0C87" w:rsidRDefault="00FB5B86" w:rsidP="00FB5B86">
          <w:pPr>
            <w:pStyle w:val="A1DC81E4770947DFB2A48C69010C72A9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98B6E9030CCE466A9AE7DF4E3CA28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93766-FA8E-4992-B894-9F1286FD82A1}"/>
      </w:docPartPr>
      <w:docPartBody>
        <w:p w:rsidR="008A0C87" w:rsidRDefault="00FB5B86" w:rsidP="00FB5B86">
          <w:pPr>
            <w:pStyle w:val="98B6E9030CCE466A9AE7DF4E3CA281D6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2B7BBD86D9FA4594B05A3CAC57E8C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ABB3E-C0CE-47FB-BB5E-6BBF8C478609}"/>
      </w:docPartPr>
      <w:docPartBody>
        <w:p w:rsidR="008A0C87" w:rsidRDefault="00FB5B86" w:rsidP="00FB5B86">
          <w:pPr>
            <w:pStyle w:val="2B7BBD86D9FA4594B05A3CAC57E8C4A4"/>
          </w:pPr>
          <w:r w:rsidRPr="00D975FF">
            <w:rPr>
              <w:rStyle w:val="PlaceholderText"/>
            </w:rPr>
            <w:t>Choose an item.</w:t>
          </w:r>
        </w:p>
      </w:docPartBody>
    </w:docPart>
    <w:docPart>
      <w:docPartPr>
        <w:name w:val="9A066FAB65AA40C78638FC84FCB36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CA7E0-D415-4A01-B6DD-CD540EFF6B2F}"/>
      </w:docPartPr>
      <w:docPartBody>
        <w:p w:rsidR="008A0C87" w:rsidRDefault="00FB5B86" w:rsidP="00FB5B86">
          <w:pPr>
            <w:pStyle w:val="9A066FAB65AA40C78638FC84FCB36DDB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1D698C44A82A45D58A8B361DF8420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C734D-B3C8-48FA-B9FD-AB79FE336381}"/>
      </w:docPartPr>
      <w:docPartBody>
        <w:p w:rsidR="008A0C87" w:rsidRDefault="00FB5B86" w:rsidP="00FB5B86">
          <w:pPr>
            <w:pStyle w:val="1D698C44A82A45D58A8B361DF84205A9"/>
          </w:pPr>
          <w:r w:rsidRPr="00406C63">
            <w:rPr>
              <w:rStyle w:val="PlaceholderText"/>
            </w:rPr>
            <w:t>[Company Address]</w:t>
          </w:r>
        </w:p>
      </w:docPartBody>
    </w:docPart>
    <w:docPart>
      <w:docPartPr>
        <w:name w:val="A227E736B60B4D61AC2B2A9277572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29A7E-CA8F-4A24-9657-F2AFB2C9767F}"/>
      </w:docPartPr>
      <w:docPartBody>
        <w:p w:rsidR="008A0C87" w:rsidRDefault="00FB5B86" w:rsidP="00FB5B86">
          <w:pPr>
            <w:pStyle w:val="A227E736B60B4D61AC2B2A927757260F"/>
          </w:pPr>
          <w:r w:rsidRPr="00256566">
            <w:rPr>
              <w:rStyle w:val="PlaceholderText"/>
            </w:rPr>
            <w:t>Choose an item.</w:t>
          </w:r>
        </w:p>
      </w:docPartBody>
    </w:docPart>
    <w:docPart>
      <w:docPartPr>
        <w:name w:val="9306D7FF730D4FF392B3A6A6CC3B1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B5208-22F2-4EB2-B132-3B1DDA092B87}"/>
      </w:docPartPr>
      <w:docPartBody>
        <w:p w:rsidR="008A0C87" w:rsidRDefault="00FB5B86" w:rsidP="00FB5B86">
          <w:pPr>
            <w:pStyle w:val="9306D7FF730D4FF392B3A6A6CC3B1732"/>
          </w:pPr>
          <w:r w:rsidRPr="00C723FB">
            <w:rPr>
              <w:rStyle w:val="PlaceholderText"/>
            </w:rPr>
            <w:t>Choose an item.</w:t>
          </w:r>
        </w:p>
      </w:docPartBody>
    </w:docPart>
    <w:docPart>
      <w:docPartPr>
        <w:name w:val="375B322F06F242E8B820A52068A30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35156-EB93-46A3-88B6-58E35254893B}"/>
      </w:docPartPr>
      <w:docPartBody>
        <w:p w:rsidR="008A0C87" w:rsidRDefault="00FB5B86" w:rsidP="00FB5B86">
          <w:pPr>
            <w:pStyle w:val="375B322F06F242E8B820A52068A30A98"/>
          </w:pPr>
          <w:r w:rsidRPr="0025656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3F3"/>
    <w:rsid w:val="00021F36"/>
    <w:rsid w:val="00033761"/>
    <w:rsid w:val="001A69A2"/>
    <w:rsid w:val="001F1517"/>
    <w:rsid w:val="002F3AA9"/>
    <w:rsid w:val="003B7401"/>
    <w:rsid w:val="00406C35"/>
    <w:rsid w:val="00446F15"/>
    <w:rsid w:val="004A408B"/>
    <w:rsid w:val="004A6260"/>
    <w:rsid w:val="00502B4E"/>
    <w:rsid w:val="005406BA"/>
    <w:rsid w:val="006516BE"/>
    <w:rsid w:val="00676EC4"/>
    <w:rsid w:val="00715AF4"/>
    <w:rsid w:val="00765288"/>
    <w:rsid w:val="007D23B2"/>
    <w:rsid w:val="008A0C87"/>
    <w:rsid w:val="008E4746"/>
    <w:rsid w:val="00956E92"/>
    <w:rsid w:val="00992277"/>
    <w:rsid w:val="00A32FBB"/>
    <w:rsid w:val="00A9412D"/>
    <w:rsid w:val="00B151E9"/>
    <w:rsid w:val="00BB73F3"/>
    <w:rsid w:val="00C24E83"/>
    <w:rsid w:val="00C47841"/>
    <w:rsid w:val="00D03C8E"/>
    <w:rsid w:val="00DB75D1"/>
    <w:rsid w:val="00DC5C0F"/>
    <w:rsid w:val="00DD1481"/>
    <w:rsid w:val="00DF4FAA"/>
    <w:rsid w:val="00E0619D"/>
    <w:rsid w:val="00E5295C"/>
    <w:rsid w:val="00E65C93"/>
    <w:rsid w:val="00F411BB"/>
    <w:rsid w:val="00F4389B"/>
    <w:rsid w:val="00FB5B86"/>
    <w:rsid w:val="00FC15F9"/>
    <w:rsid w:val="00F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3761"/>
    <w:rPr>
      <w:color w:val="808080"/>
    </w:rPr>
  </w:style>
  <w:style w:type="paragraph" w:customStyle="1" w:styleId="1ACCAD67052C439A9E9066959ADBE4C7">
    <w:name w:val="1ACCAD67052C439A9E9066959ADBE4C7"/>
  </w:style>
  <w:style w:type="paragraph" w:customStyle="1" w:styleId="D694370324EF4E73B4D64EA36DBF1B9B">
    <w:name w:val="D694370324EF4E73B4D64EA36DBF1B9B"/>
  </w:style>
  <w:style w:type="paragraph" w:customStyle="1" w:styleId="0469A588D91142E9A0FD6F8920233C40">
    <w:name w:val="0469A588D91142E9A0FD6F8920233C40"/>
  </w:style>
  <w:style w:type="paragraph" w:customStyle="1" w:styleId="EDD0689F22B64408BDF6AD0E247269F2">
    <w:name w:val="EDD0689F22B64408BDF6AD0E247269F2"/>
  </w:style>
  <w:style w:type="paragraph" w:customStyle="1" w:styleId="3483095FD35F40F9B97E6D3716B67526">
    <w:name w:val="3483095FD35F40F9B97E6D3716B67526"/>
  </w:style>
  <w:style w:type="paragraph" w:customStyle="1" w:styleId="171A3A1E6DBC444FB760CEDF2A3DF8D5">
    <w:name w:val="171A3A1E6DBC444FB760CEDF2A3DF8D5"/>
  </w:style>
  <w:style w:type="paragraph" w:customStyle="1" w:styleId="2386474C871347A294F22D1885EC218F">
    <w:name w:val="2386474C871347A294F22D1885EC218F"/>
  </w:style>
  <w:style w:type="paragraph" w:customStyle="1" w:styleId="1346BEA02D6840958D5DFE4B0FDEC98E">
    <w:name w:val="1346BEA02D6840958D5DFE4B0FDEC98E"/>
  </w:style>
  <w:style w:type="paragraph" w:customStyle="1" w:styleId="4389E57348664EC09DFACF743C9F2932">
    <w:name w:val="4389E57348664EC09DFACF743C9F2932"/>
    <w:rsid w:val="00FB5B86"/>
  </w:style>
  <w:style w:type="paragraph" w:customStyle="1" w:styleId="8B9F8B2D63FF42119108E5A341C682E3">
    <w:name w:val="8B9F8B2D63FF42119108E5A341C682E3"/>
    <w:rsid w:val="00FB5B86"/>
  </w:style>
  <w:style w:type="paragraph" w:customStyle="1" w:styleId="CD9A458F6AA24F818A224465844F7E5A">
    <w:name w:val="CD9A458F6AA24F818A224465844F7E5A"/>
    <w:rsid w:val="00FB5B86"/>
  </w:style>
  <w:style w:type="paragraph" w:customStyle="1" w:styleId="648CB3EEADFF4D57B5C4BB0C28FF1429">
    <w:name w:val="648CB3EEADFF4D57B5C4BB0C28FF1429"/>
    <w:rsid w:val="00FB5B86"/>
  </w:style>
  <w:style w:type="paragraph" w:customStyle="1" w:styleId="70F720CE49394AEAA78CBAD64C6D113C">
    <w:name w:val="70F720CE49394AEAA78CBAD64C6D113C"/>
    <w:rsid w:val="00FB5B86"/>
  </w:style>
  <w:style w:type="paragraph" w:customStyle="1" w:styleId="8999B241AD1446AE89D1B988C8A344F0">
    <w:name w:val="8999B241AD1446AE89D1B988C8A344F0"/>
    <w:rsid w:val="00FB5B86"/>
  </w:style>
  <w:style w:type="paragraph" w:customStyle="1" w:styleId="64D5014755C04F0BAEBEAD4DFED60393">
    <w:name w:val="64D5014755C04F0BAEBEAD4DFED60393"/>
    <w:rsid w:val="00FB5B86"/>
  </w:style>
  <w:style w:type="paragraph" w:customStyle="1" w:styleId="FFEBBFA168E74D059297FD28852958F9">
    <w:name w:val="FFEBBFA168E74D059297FD28852958F9"/>
    <w:rsid w:val="00FB5B86"/>
  </w:style>
  <w:style w:type="paragraph" w:customStyle="1" w:styleId="5065AED421E9438F932D862E2EE92A03">
    <w:name w:val="5065AED421E9438F932D862E2EE92A03"/>
    <w:rsid w:val="00FB5B86"/>
  </w:style>
  <w:style w:type="paragraph" w:customStyle="1" w:styleId="BED006C060DE4741BF6AD6A124903E0B">
    <w:name w:val="BED006C060DE4741BF6AD6A124903E0B"/>
    <w:rsid w:val="00FB5B86"/>
  </w:style>
  <w:style w:type="paragraph" w:customStyle="1" w:styleId="BAE23A59515D4FDEA6726E4E4A2E8942">
    <w:name w:val="BAE23A59515D4FDEA6726E4E4A2E8942"/>
    <w:rsid w:val="00FB5B86"/>
  </w:style>
  <w:style w:type="paragraph" w:customStyle="1" w:styleId="72FA4EA77D084D1AACFB02F1E870F759">
    <w:name w:val="72FA4EA77D084D1AACFB02F1E870F759"/>
    <w:rsid w:val="00FB5B86"/>
  </w:style>
  <w:style w:type="paragraph" w:customStyle="1" w:styleId="49BD92545A7442DE9CAC2EBBD8E51D5D">
    <w:name w:val="49BD92545A7442DE9CAC2EBBD8E51D5D"/>
    <w:rsid w:val="00FB5B86"/>
  </w:style>
  <w:style w:type="paragraph" w:customStyle="1" w:styleId="A1DC81E4770947DFB2A48C69010C72A9">
    <w:name w:val="A1DC81E4770947DFB2A48C69010C72A9"/>
    <w:rsid w:val="00FB5B86"/>
  </w:style>
  <w:style w:type="paragraph" w:customStyle="1" w:styleId="98B6E9030CCE466A9AE7DF4E3CA281D6">
    <w:name w:val="98B6E9030CCE466A9AE7DF4E3CA281D6"/>
    <w:rsid w:val="00FB5B86"/>
  </w:style>
  <w:style w:type="paragraph" w:customStyle="1" w:styleId="2B7BBD86D9FA4594B05A3CAC57E8C4A4">
    <w:name w:val="2B7BBD86D9FA4594B05A3CAC57E8C4A4"/>
    <w:rsid w:val="00FB5B86"/>
  </w:style>
  <w:style w:type="paragraph" w:customStyle="1" w:styleId="9A066FAB65AA40C78638FC84FCB36DDB">
    <w:name w:val="9A066FAB65AA40C78638FC84FCB36DDB"/>
    <w:rsid w:val="00FB5B86"/>
  </w:style>
  <w:style w:type="paragraph" w:customStyle="1" w:styleId="1D698C44A82A45D58A8B361DF84205A9">
    <w:name w:val="1D698C44A82A45D58A8B361DF84205A9"/>
    <w:rsid w:val="00FB5B86"/>
  </w:style>
  <w:style w:type="paragraph" w:customStyle="1" w:styleId="A227E736B60B4D61AC2B2A927757260F">
    <w:name w:val="A227E736B60B4D61AC2B2A927757260F"/>
    <w:rsid w:val="00FB5B86"/>
  </w:style>
  <w:style w:type="paragraph" w:customStyle="1" w:styleId="9306D7FF730D4FF392B3A6A6CC3B1732">
    <w:name w:val="9306D7FF730D4FF392B3A6A6CC3B1732"/>
    <w:rsid w:val="00FB5B86"/>
  </w:style>
  <w:style w:type="paragraph" w:customStyle="1" w:styleId="375B322F06F242E8B820A52068A30A98">
    <w:name w:val="375B322F06F242E8B820A52068A30A98"/>
    <w:rsid w:val="00FB5B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history of complicated nephrolithiasis</Abstract>
  <CompanyAddress>Submarine Duty</CompanyAddress>
  <CompanyPhone/>
  <CompanyFax/>
  <CompanyEmail>(SS/NFD)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C:\Users\April.Due\Desktop\WR DQ for LT H0000 (nuke, SS) for.dotm</Template>
  <TotalTime>443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YNSSN</vt:lpstr>
    </vt:vector>
  </TitlesOfParts>
  <Manager>MI.</Manager>
  <Company>XXX-XX-7490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</dc:title>
  <dc:subject>LAST</dc:subject>
  <dc:creator>nuclear field duty</dc:creator>
  <cp:lastModifiedBy>monroedavidm@gmail.com</cp:lastModifiedBy>
  <cp:revision>19</cp:revision>
  <cp:lastPrinted>2016-02-29T17:56:00Z</cp:lastPrinted>
  <dcterms:created xsi:type="dcterms:W3CDTF">2020-09-01T18:58:00Z</dcterms:created>
  <dcterms:modified xsi:type="dcterms:W3CDTF">2026-01-19T04:34:00Z</dcterms:modified>
  <cp:category>NSSC Bangor</cp:category>
  <cp:contentStatus>FIRST</cp:contentStatus>
</cp:coreProperties>
</file>