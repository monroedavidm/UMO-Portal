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8CB75" w14:textId="77777777" w:rsidR="00E84AE4" w:rsidRPr="008C7A8B" w:rsidRDefault="00E84AE4" w:rsidP="00E84AE4">
      <w:pPr>
        <w:pStyle w:val="Heading1"/>
        <w:rPr>
          <w:rFonts w:ascii="Times New Roman" w:hAnsi="Times New Roman"/>
          <w:b/>
          <w:bCs/>
        </w:rPr>
      </w:pPr>
      <w:r w:rsidRPr="008C7A8B">
        <w:rPr>
          <w:rFonts w:ascii="Times New Roman" w:hAnsi="Times New Roman"/>
          <w:b/>
          <w:bCs/>
        </w:rPr>
        <w:t>UNDERSEA MEDICAL OFFICER NOTE</w:t>
      </w:r>
    </w:p>
    <w:p w14:paraId="672A6659" w14:textId="77777777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b/>
          <w:bCs/>
          <w:sz w:val="18"/>
          <w:szCs w:val="18"/>
        </w:rPr>
      </w:pPr>
    </w:p>
    <w:p w14:paraId="2C28CF50" w14:textId="77777777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  <w:r w:rsidRPr="0000292D">
        <w:rPr>
          <w:sz w:val="20"/>
          <w:szCs w:val="20"/>
        </w:rPr>
        <w:t>RECOMMENDATION FOR</w:t>
      </w:r>
      <w:r w:rsidR="00F712BE">
        <w:rPr>
          <w:sz w:val="20"/>
          <w:szCs w:val="20"/>
        </w:rPr>
        <w:t xml:space="preserve"> TRIAL WAIVER</w:t>
      </w:r>
      <w:r w:rsidRPr="0000292D">
        <w:rPr>
          <w:sz w:val="20"/>
          <w:szCs w:val="20"/>
        </w:rPr>
        <w:t xml:space="preserve"> F</w:t>
      </w:r>
      <w:r>
        <w:rPr>
          <w:sz w:val="20"/>
          <w:szCs w:val="20"/>
        </w:rPr>
        <w:t>ROM</w:t>
      </w:r>
      <w:r w:rsidRPr="0000292D">
        <w:rPr>
          <w:sz w:val="20"/>
          <w:szCs w:val="20"/>
        </w:rPr>
        <w:t xml:space="preserve"> </w:t>
      </w:r>
      <w:sdt>
        <w:sdtPr>
          <w:rPr>
            <w:caps/>
            <w:sz w:val="20"/>
            <w:szCs w:val="20"/>
            <w:highlight w:val="yellow"/>
          </w:rPr>
          <w:alias w:val="Company Address"/>
          <w:tag w:val=""/>
          <w:id w:val="767897349"/>
          <w:placeholder>
            <w:docPart w:val="8B9F8B2D63FF42119108E5A341C682E3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DE34AB" w:rsidRPr="000C4D09">
            <w:rPr>
              <w:caps/>
              <w:sz w:val="20"/>
              <w:szCs w:val="20"/>
              <w:highlight w:val="yellow"/>
            </w:rPr>
            <w:t>submarine duty</w:t>
          </w:r>
          <w:r w:rsidR="00F712BE">
            <w:rPr>
              <w:caps/>
              <w:sz w:val="20"/>
              <w:szCs w:val="20"/>
              <w:highlight w:val="yellow"/>
            </w:rPr>
            <w:t xml:space="preserve"> &amp; NUCLEAR field DUTY</w:t>
          </w:r>
        </w:sdtContent>
      </w:sdt>
      <w:r w:rsidRPr="0000292D">
        <w:rPr>
          <w:sz w:val="20"/>
          <w:szCs w:val="20"/>
        </w:rPr>
        <w:t xml:space="preserve"> ICO </w:t>
      </w:r>
      <w:sdt>
        <w:sdtPr>
          <w:rPr>
            <w:sz w:val="20"/>
            <w:szCs w:val="20"/>
            <w:highlight w:val="yellow"/>
          </w:rPr>
          <w:alias w:val="Rate"/>
          <w:tag w:val="Rate"/>
          <w:id w:val="431916096"/>
          <w:placeholder>
            <w:docPart w:val="CD9A458F6AA24F818A224465844F7E5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F712BE">
            <w:rPr>
              <w:sz w:val="20"/>
              <w:szCs w:val="20"/>
              <w:highlight w:val="yellow"/>
            </w:rPr>
            <w:t>RATE</w:t>
          </w:r>
        </w:sdtContent>
      </w:sdt>
      <w:r>
        <w:rPr>
          <w:sz w:val="20"/>
          <w:szCs w:val="20"/>
        </w:rPr>
        <w:t xml:space="preserve"> </w:t>
      </w:r>
      <w:sdt>
        <w:sdtPr>
          <w:rPr>
            <w:sz w:val="20"/>
            <w:szCs w:val="20"/>
            <w:highlight w:val="yellow"/>
          </w:rPr>
          <w:alias w:val="First name"/>
          <w:tag w:val="First name"/>
          <w:id w:val="431916115"/>
          <w:placeholder>
            <w:docPart w:val="648CB3EEADFF4D57B5C4BB0C28FF1429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F712BE">
            <w:rPr>
              <w:sz w:val="20"/>
              <w:szCs w:val="20"/>
              <w:highlight w:val="yellow"/>
            </w:rPr>
            <w:t>FIRST NAME</w:t>
          </w:r>
        </w:sdtContent>
      </w:sdt>
      <w:r w:rsidRPr="0000292D">
        <w:rPr>
          <w:sz w:val="20"/>
          <w:szCs w:val="20"/>
        </w:rPr>
        <w:t xml:space="preserve"> </w:t>
      </w:r>
      <w:sdt>
        <w:sdtPr>
          <w:rPr>
            <w:sz w:val="20"/>
            <w:szCs w:val="20"/>
            <w:highlight w:val="yellow"/>
          </w:rPr>
          <w:alias w:val="Middle Initial"/>
          <w:tag w:val="Middle Initial"/>
          <w:id w:val="431916116"/>
          <w:placeholder>
            <w:docPart w:val="70F720CE49394AEAA78CBAD64C6D113C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r w:rsidR="00F712BE">
            <w:rPr>
              <w:sz w:val="20"/>
              <w:szCs w:val="20"/>
              <w:highlight w:val="yellow"/>
            </w:rPr>
            <w:t>MI</w:t>
          </w:r>
        </w:sdtContent>
      </w:sdt>
      <w:r w:rsidRPr="0000292D">
        <w:rPr>
          <w:sz w:val="20"/>
          <w:szCs w:val="20"/>
        </w:rPr>
        <w:t xml:space="preserve"> </w:t>
      </w:r>
      <w:sdt>
        <w:sdtPr>
          <w:rPr>
            <w:sz w:val="20"/>
            <w:szCs w:val="20"/>
            <w:highlight w:val="yellow"/>
          </w:rPr>
          <w:alias w:val="Last Name"/>
          <w:tag w:val="Last Name"/>
          <w:id w:val="431916117"/>
          <w:placeholder>
            <w:docPart w:val="8999B241AD1446AE89D1B988C8A344F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F712BE">
            <w:rPr>
              <w:sz w:val="20"/>
              <w:szCs w:val="20"/>
              <w:highlight w:val="yellow"/>
            </w:rPr>
            <w:t>LAST NAME</w:t>
          </w:r>
        </w:sdtContent>
      </w:sdt>
      <w:r w:rsidRPr="0000292D">
        <w:rPr>
          <w:sz w:val="20"/>
          <w:szCs w:val="20"/>
        </w:rPr>
        <w:t>, USN,</w:t>
      </w:r>
      <w:r>
        <w:rPr>
          <w:sz w:val="20"/>
          <w:szCs w:val="20"/>
        </w:rPr>
        <w:t xml:space="preserve"> </w:t>
      </w:r>
      <w:sdt>
        <w:sdtPr>
          <w:rPr>
            <w:sz w:val="20"/>
            <w:szCs w:val="20"/>
            <w:highlight w:val="yellow"/>
          </w:rPr>
          <w:alias w:val="Social Security"/>
          <w:tag w:val=""/>
          <w:id w:val="-1717265680"/>
          <w:placeholder>
            <w:docPart w:val="64D5014755C04F0BAEBEAD4DFED6039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473B08" w:rsidRPr="00F712BE">
            <w:rPr>
              <w:sz w:val="20"/>
              <w:szCs w:val="20"/>
              <w:highlight w:val="yellow"/>
            </w:rPr>
            <w:t>XXX-XX-</w:t>
          </w:r>
          <w:r w:rsidR="00F712BE" w:rsidRPr="00F712BE">
            <w:rPr>
              <w:sz w:val="20"/>
              <w:szCs w:val="20"/>
              <w:highlight w:val="yellow"/>
            </w:rPr>
            <w:t>####</w:t>
          </w:r>
        </w:sdtContent>
      </w:sdt>
    </w:p>
    <w:p w14:paraId="0A37501D" w14:textId="77777777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</w:p>
    <w:p w14:paraId="56485C6A" w14:textId="77777777" w:rsidR="00E84AE4" w:rsidRPr="0000292D" w:rsidRDefault="00000000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  <w:sdt>
        <w:sdtPr>
          <w:rPr>
            <w:sz w:val="20"/>
            <w:szCs w:val="20"/>
          </w:rPr>
          <w:alias w:val="Title"/>
          <w:id w:val="431916123"/>
          <w:placeholder>
            <w:docPart w:val="FFEBBFA168E74D059297FD28852958F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F712BE">
            <w:rPr>
              <w:sz w:val="20"/>
              <w:szCs w:val="20"/>
            </w:rPr>
            <w:t>RATE</w:t>
          </w:r>
        </w:sdtContent>
      </w:sdt>
      <w:r w:rsidR="00E84AE4" w:rsidRPr="0000292D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Subject"/>
          <w:id w:val="431916124"/>
          <w:placeholder>
            <w:docPart w:val="5065AED421E9438F932D862E2EE92A03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F712BE">
            <w:rPr>
              <w:sz w:val="20"/>
              <w:szCs w:val="20"/>
            </w:rPr>
            <w:t>LAST NAME</w:t>
          </w:r>
        </w:sdtContent>
      </w:sdt>
      <w:r w:rsidR="00E84AE4">
        <w:rPr>
          <w:sz w:val="20"/>
          <w:szCs w:val="20"/>
        </w:rPr>
        <w:t>, a</w:t>
      </w:r>
      <w:r w:rsidR="00E84AE4">
        <w:rPr>
          <w:sz w:val="28"/>
        </w:rPr>
        <w:t xml:space="preserve"> </w:t>
      </w:r>
      <w:sdt>
        <w:sdtPr>
          <w:rPr>
            <w:sz w:val="32"/>
            <w:szCs w:val="20"/>
            <w:highlight w:val="yellow"/>
          </w:rPr>
          <w:alias w:val="NFD vs Non-NFD"/>
          <w:tag w:val=""/>
          <w:id w:val="-821191001"/>
          <w:placeholder>
            <w:docPart w:val="BED006C060DE4741BF6AD6A124903E0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1462F3" w:rsidRPr="000C4D09">
            <w:rPr>
              <w:sz w:val="20"/>
              <w:szCs w:val="20"/>
              <w:highlight w:val="yellow"/>
            </w:rPr>
            <w:t>non-n</w:t>
          </w:r>
          <w:r w:rsidR="00E84AE4" w:rsidRPr="000C4D09">
            <w:rPr>
              <w:sz w:val="20"/>
              <w:szCs w:val="20"/>
              <w:highlight w:val="yellow"/>
            </w:rPr>
            <w:t>uclear field duty</w:t>
          </w:r>
        </w:sdtContent>
      </w:sdt>
      <w:r w:rsidR="00E84AE4">
        <w:rPr>
          <w:sz w:val="20"/>
          <w:szCs w:val="20"/>
        </w:rPr>
        <w:t xml:space="preserve"> trained submariner </w:t>
      </w:r>
      <w:r w:rsidR="00E84AE4" w:rsidRPr="0000292D">
        <w:rPr>
          <w:sz w:val="20"/>
          <w:szCs w:val="20"/>
        </w:rPr>
        <w:t xml:space="preserve">was found to be </w:t>
      </w:r>
      <w:r w:rsidR="00C51AFD">
        <w:rPr>
          <w:sz w:val="20"/>
          <w:szCs w:val="20"/>
        </w:rPr>
        <w:t>not physically</w:t>
      </w:r>
      <w:r w:rsidR="00E84AE4" w:rsidRPr="0000292D">
        <w:rPr>
          <w:sz w:val="20"/>
          <w:szCs w:val="20"/>
        </w:rPr>
        <w:t xml:space="preserve"> qualified for </w:t>
      </w:r>
      <w:sdt>
        <w:sdtPr>
          <w:rPr>
            <w:sz w:val="20"/>
            <w:szCs w:val="20"/>
          </w:rPr>
          <w:alias w:val="Company Address"/>
          <w:tag w:val=""/>
          <w:id w:val="-98651217"/>
          <w:placeholder>
            <w:docPart w:val="BAE23A59515D4FDEA6726E4E4A2E8942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F712BE">
            <w:rPr>
              <w:sz w:val="20"/>
              <w:szCs w:val="20"/>
            </w:rPr>
            <w:t>submarine duty &amp; NUCLEAR field DUTY</w:t>
          </w:r>
        </w:sdtContent>
      </w:sdt>
      <w:r w:rsidR="00E84AE4">
        <w:rPr>
          <w:sz w:val="20"/>
          <w:szCs w:val="20"/>
        </w:rPr>
        <w:t xml:space="preserve"> </w:t>
      </w:r>
      <w:r w:rsidR="00E84AE4" w:rsidRPr="0000292D">
        <w:rPr>
          <w:sz w:val="20"/>
          <w:szCs w:val="20"/>
        </w:rPr>
        <w:t>for the reasons listed below:</w:t>
      </w:r>
    </w:p>
    <w:p w14:paraId="5DAB6C7B" w14:textId="77777777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</w:p>
    <w:p w14:paraId="0C1B03EB" w14:textId="77777777" w:rsidR="00C2634D" w:rsidRDefault="00F779D6" w:rsidP="00C2634D">
      <w:pPr>
        <w:autoSpaceDE w:val="0"/>
        <w:autoSpaceDN w:val="0"/>
        <w:ind w:left="1080"/>
        <w:rPr>
          <w:sz w:val="18"/>
          <w:szCs w:val="20"/>
        </w:rPr>
      </w:pPr>
      <w:r w:rsidRPr="00836631">
        <w:rPr>
          <w:sz w:val="18"/>
          <w:szCs w:val="20"/>
        </w:rPr>
        <w:t>NAVMED P-117</w:t>
      </w:r>
      <w:r w:rsidR="001462F3">
        <w:rPr>
          <w:sz w:val="18"/>
          <w:szCs w:val="20"/>
        </w:rPr>
        <w:t xml:space="preserve"> Section 15-106, paragraph (4)(k)</w:t>
      </w:r>
      <w:r w:rsidRPr="00836631">
        <w:rPr>
          <w:sz w:val="18"/>
          <w:szCs w:val="20"/>
        </w:rPr>
        <w:t xml:space="preserve">: </w:t>
      </w:r>
      <w:sdt>
        <w:sdtPr>
          <w:rPr>
            <w:sz w:val="18"/>
            <w:szCs w:val="20"/>
          </w:rPr>
          <w:alias w:val="Diagnosis"/>
          <w:tag w:val=""/>
          <w:id w:val="1600752025"/>
          <w:placeholder>
            <w:docPart w:val="C60DD45456D84C5F9D1B51495C63AC0E"/>
          </w:placeholder>
          <w:dataBinding w:prefixMappings="xmlns:ns0='http://schemas.microsoft.com/office/2006/coverPageProps' " w:xpath="/ns0:CoverPageProperties[1]/ns0:Abstract[1]" w:storeItemID="{55AF091B-3C7A-41E3-B477-F2FDAA23CFDA}"/>
          <w:text/>
        </w:sdtPr>
        <w:sdtContent>
          <w:r w:rsidR="001462F3">
            <w:rPr>
              <w:sz w:val="18"/>
              <w:szCs w:val="20"/>
            </w:rPr>
            <w:t xml:space="preserve">history of DSM-5 diagnosis of </w:t>
          </w:r>
          <w:r w:rsidR="000C4D09">
            <w:rPr>
              <w:sz w:val="18"/>
              <w:szCs w:val="20"/>
            </w:rPr>
            <w:t>other specified depressive d</w:t>
          </w:r>
          <w:r w:rsidR="00D46673">
            <w:rPr>
              <w:sz w:val="18"/>
              <w:szCs w:val="20"/>
            </w:rPr>
            <w:t>isorder</w:t>
          </w:r>
        </w:sdtContent>
      </w:sdt>
    </w:p>
    <w:p w14:paraId="50B9649E" w14:textId="77777777" w:rsidR="001462F3" w:rsidRDefault="00C2634D" w:rsidP="00C2634D">
      <w:pPr>
        <w:autoSpaceDE w:val="0"/>
        <w:autoSpaceDN w:val="0"/>
        <w:ind w:left="1080"/>
        <w:rPr>
          <w:sz w:val="18"/>
          <w:szCs w:val="20"/>
        </w:rPr>
      </w:pPr>
      <w:r w:rsidRPr="00836631">
        <w:rPr>
          <w:sz w:val="18"/>
          <w:szCs w:val="20"/>
        </w:rPr>
        <w:t>NAVMED P-117</w:t>
      </w:r>
      <w:r>
        <w:rPr>
          <w:sz w:val="18"/>
          <w:szCs w:val="20"/>
        </w:rPr>
        <w:t xml:space="preserve"> Section 15-106, paragraph (4</w:t>
      </w:r>
      <w:r w:rsidR="000C4D09">
        <w:rPr>
          <w:sz w:val="18"/>
          <w:szCs w:val="20"/>
        </w:rPr>
        <w:t>)(k)(8</w:t>
      </w:r>
      <w:r w:rsidR="001462F3">
        <w:rPr>
          <w:sz w:val="18"/>
          <w:szCs w:val="20"/>
        </w:rPr>
        <w:t>)</w:t>
      </w:r>
      <w:r w:rsidR="000C4D09">
        <w:rPr>
          <w:sz w:val="18"/>
          <w:szCs w:val="20"/>
        </w:rPr>
        <w:t>(a)</w:t>
      </w:r>
      <w:r w:rsidR="001462F3" w:rsidRPr="00836631">
        <w:rPr>
          <w:sz w:val="18"/>
          <w:szCs w:val="20"/>
        </w:rPr>
        <w:t xml:space="preserve">: </w:t>
      </w:r>
      <w:r w:rsidR="000C4D09">
        <w:rPr>
          <w:sz w:val="18"/>
          <w:szCs w:val="20"/>
        </w:rPr>
        <w:t>history of suicidal attempt</w:t>
      </w:r>
    </w:p>
    <w:p w14:paraId="59BF4F80" w14:textId="77777777" w:rsidR="00C2634D" w:rsidRPr="00836631" w:rsidRDefault="001462F3" w:rsidP="00C2634D">
      <w:pPr>
        <w:autoSpaceDE w:val="0"/>
        <w:autoSpaceDN w:val="0"/>
        <w:ind w:left="1080"/>
        <w:rPr>
          <w:sz w:val="18"/>
          <w:szCs w:val="20"/>
        </w:rPr>
      </w:pPr>
      <w:r w:rsidRPr="00836631">
        <w:rPr>
          <w:sz w:val="18"/>
          <w:szCs w:val="20"/>
        </w:rPr>
        <w:t>NAVMED P-117</w:t>
      </w:r>
      <w:r>
        <w:rPr>
          <w:sz w:val="18"/>
          <w:szCs w:val="20"/>
        </w:rPr>
        <w:t xml:space="preserve"> Sec</w:t>
      </w:r>
      <w:r w:rsidR="000C4D09">
        <w:rPr>
          <w:sz w:val="18"/>
          <w:szCs w:val="20"/>
        </w:rPr>
        <w:t>tion 15-106, paragraph (4)(k)(4</w:t>
      </w:r>
      <w:r>
        <w:rPr>
          <w:sz w:val="18"/>
          <w:szCs w:val="20"/>
        </w:rPr>
        <w:t>)</w:t>
      </w:r>
      <w:r w:rsidRPr="00836631">
        <w:rPr>
          <w:sz w:val="18"/>
          <w:szCs w:val="20"/>
        </w:rPr>
        <w:t xml:space="preserve">: </w:t>
      </w:r>
      <w:r>
        <w:rPr>
          <w:sz w:val="18"/>
          <w:szCs w:val="20"/>
        </w:rPr>
        <w:t xml:space="preserve"> </w:t>
      </w:r>
      <w:r w:rsidR="000C4D09">
        <w:rPr>
          <w:sz w:val="18"/>
          <w:szCs w:val="20"/>
        </w:rPr>
        <w:t xml:space="preserve">ongoing </w:t>
      </w:r>
      <w:r>
        <w:rPr>
          <w:sz w:val="18"/>
          <w:szCs w:val="20"/>
        </w:rPr>
        <w:t>psychopharmaceutical</w:t>
      </w:r>
      <w:r w:rsidR="000C4D09">
        <w:rPr>
          <w:sz w:val="18"/>
          <w:szCs w:val="20"/>
        </w:rPr>
        <w:t xml:space="preserve"> (SSRI) use</w:t>
      </w:r>
    </w:p>
    <w:p w14:paraId="02EB378F" w14:textId="77777777" w:rsidR="0050778B" w:rsidRDefault="0050778B" w:rsidP="00C2634D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</w:p>
    <w:p w14:paraId="19752642" w14:textId="77777777" w:rsidR="00E84AE4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  <w:r>
        <w:rPr>
          <w:sz w:val="20"/>
          <w:szCs w:val="20"/>
        </w:rPr>
        <w:t>In reviewing this case, the following facts were considered pertinent:</w:t>
      </w:r>
    </w:p>
    <w:p w14:paraId="6A05A809" w14:textId="77777777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</w:p>
    <w:p w14:paraId="2F7A5BF3" w14:textId="77777777" w:rsidR="00D46673" w:rsidRDefault="00000000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  <w:sdt>
        <w:sdtPr>
          <w:rPr>
            <w:sz w:val="20"/>
            <w:szCs w:val="20"/>
          </w:rPr>
          <w:alias w:val="Rate"/>
          <w:tag w:val="Rate"/>
          <w:id w:val="432238150"/>
          <w:placeholder>
            <w:docPart w:val="72FA4EA77D084D1AACFB02F1E870F75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F712BE">
            <w:rPr>
              <w:sz w:val="20"/>
              <w:szCs w:val="20"/>
            </w:rPr>
            <w:t>RATE</w:t>
          </w:r>
        </w:sdtContent>
      </w:sdt>
      <w:r w:rsidR="00E84AE4" w:rsidRPr="0000292D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Last name"/>
          <w:tag w:val="Last name"/>
          <w:id w:val="432238151"/>
          <w:placeholder>
            <w:docPart w:val="49BD92545A7442DE9CAC2EBBD8E51D5D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F712BE">
            <w:rPr>
              <w:sz w:val="20"/>
              <w:szCs w:val="20"/>
            </w:rPr>
            <w:t>LAST NAME</w:t>
          </w:r>
        </w:sdtContent>
      </w:sdt>
      <w:r w:rsidR="00E84AE4" w:rsidRPr="0000292D">
        <w:rPr>
          <w:sz w:val="20"/>
          <w:szCs w:val="20"/>
        </w:rPr>
        <w:t xml:space="preserve"> </w:t>
      </w:r>
      <w:r w:rsidR="00530DFC">
        <w:rPr>
          <w:sz w:val="20"/>
          <w:szCs w:val="20"/>
        </w:rPr>
        <w:t xml:space="preserve">is a </w:t>
      </w:r>
      <w:r w:rsidR="00147E51" w:rsidRPr="00147E51">
        <w:rPr>
          <w:sz w:val="20"/>
          <w:szCs w:val="20"/>
          <w:highlight w:val="yellow"/>
        </w:rPr>
        <w:t>AGE</w:t>
      </w:r>
      <w:r w:rsidR="00E84AE4">
        <w:rPr>
          <w:sz w:val="20"/>
          <w:szCs w:val="20"/>
        </w:rPr>
        <w:t xml:space="preserve"> </w:t>
      </w:r>
      <w:r w:rsidR="00E84AE4" w:rsidRPr="0000292D">
        <w:rPr>
          <w:sz w:val="20"/>
          <w:szCs w:val="20"/>
        </w:rPr>
        <w:t xml:space="preserve">year-old </w:t>
      </w:r>
      <w:sdt>
        <w:sdtPr>
          <w:rPr>
            <w:sz w:val="20"/>
            <w:szCs w:val="20"/>
            <w:highlight w:val="yellow"/>
          </w:rPr>
          <w:id w:val="-65881033"/>
          <w:placeholder>
            <w:docPart w:val="4389E57348664EC09DFACF743C9F2932"/>
          </w:placeholder>
          <w:comboBox>
            <w:listItem w:value="Choose an item."/>
            <w:listItem w:displayText="male" w:value="male"/>
            <w:listItem w:displayText="female" w:value="female"/>
          </w:comboBox>
        </w:sdtPr>
        <w:sdtContent>
          <w:r w:rsidR="00284C1E">
            <w:rPr>
              <w:sz w:val="20"/>
              <w:szCs w:val="20"/>
              <w:highlight w:val="yellow"/>
            </w:rPr>
            <w:t>male</w:t>
          </w:r>
        </w:sdtContent>
      </w:sdt>
      <w:r w:rsidR="003D79CB">
        <w:rPr>
          <w:sz w:val="20"/>
          <w:szCs w:val="20"/>
        </w:rPr>
        <w:t xml:space="preserve"> who </w:t>
      </w:r>
    </w:p>
    <w:p w14:paraId="5A39BBE3" w14:textId="77777777" w:rsidR="00D46673" w:rsidRDefault="00D46673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</w:p>
    <w:p w14:paraId="41C8F396" w14:textId="77777777" w:rsidR="00E84AE4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</w:p>
    <w:p w14:paraId="6CC6EF73" w14:textId="77777777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  <w:r>
        <w:rPr>
          <w:sz w:val="20"/>
          <w:szCs w:val="20"/>
        </w:rPr>
        <w:t>Further review of this membe</w:t>
      </w:r>
      <w:r w:rsidR="0050778B">
        <w:rPr>
          <w:sz w:val="20"/>
          <w:szCs w:val="20"/>
        </w:rPr>
        <w:t>r’s medical record has revealed</w:t>
      </w:r>
      <w:r w:rsidR="00162A20">
        <w:rPr>
          <w:sz w:val="20"/>
          <w:szCs w:val="20"/>
        </w:rPr>
        <w:t xml:space="preserve"> </w:t>
      </w:r>
      <w:r w:rsidR="009F0A04">
        <w:rPr>
          <w:sz w:val="20"/>
          <w:szCs w:val="20"/>
        </w:rPr>
        <w:t>history o</w:t>
      </w:r>
      <w:r w:rsidR="003A6577">
        <w:rPr>
          <w:sz w:val="20"/>
          <w:szCs w:val="20"/>
        </w:rPr>
        <w:t>f</w:t>
      </w:r>
      <w:r w:rsidR="009F0A04">
        <w:rPr>
          <w:sz w:val="20"/>
          <w:szCs w:val="20"/>
        </w:rPr>
        <w:t xml:space="preserve"> </w:t>
      </w:r>
      <w:r w:rsidR="00D9313B">
        <w:rPr>
          <w:sz w:val="20"/>
          <w:szCs w:val="20"/>
        </w:rPr>
        <w:t>no other</w:t>
      </w:r>
      <w:r w:rsidR="00996AB4">
        <w:rPr>
          <w:sz w:val="20"/>
          <w:szCs w:val="20"/>
        </w:rPr>
        <w:t xml:space="preserve"> duty limiting</w:t>
      </w:r>
      <w:r w:rsidR="00162A20">
        <w:rPr>
          <w:sz w:val="20"/>
          <w:szCs w:val="20"/>
        </w:rPr>
        <w:t xml:space="preserve"> medical issues</w:t>
      </w:r>
      <w:r>
        <w:rPr>
          <w:sz w:val="20"/>
          <w:szCs w:val="20"/>
        </w:rPr>
        <w:t>.</w:t>
      </w:r>
    </w:p>
    <w:p w14:paraId="72A3D3EC" w14:textId="77777777" w:rsidR="00E84AE4" w:rsidRPr="0000292D" w:rsidRDefault="00E84AE4" w:rsidP="00E84AE4">
      <w:pPr>
        <w:autoSpaceDE w:val="0"/>
        <w:autoSpaceDN w:val="0"/>
        <w:adjustRightInd w:val="0"/>
        <w:rPr>
          <w:sz w:val="20"/>
          <w:szCs w:val="20"/>
        </w:rPr>
      </w:pPr>
    </w:p>
    <w:p w14:paraId="3F93758F" w14:textId="77777777" w:rsidR="00E84AE4" w:rsidRPr="0000292D" w:rsidRDefault="00E84AE4" w:rsidP="00E84AE4">
      <w:pPr>
        <w:rPr>
          <w:sz w:val="20"/>
          <w:szCs w:val="20"/>
        </w:rPr>
      </w:pPr>
      <w:r w:rsidRPr="00F94AE8">
        <w:rPr>
          <w:sz w:val="20"/>
          <w:szCs w:val="20"/>
        </w:rPr>
        <w:t>On the above basis, this member has</w:t>
      </w:r>
      <w:r w:rsidR="00530DFC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Diagnosis"/>
          <w:tag w:val=""/>
          <w:id w:val="-1511979369"/>
          <w:placeholder>
            <w:docPart w:val="47CF29E6B10842D3896395404588D197"/>
          </w:placeholder>
          <w:dataBinding w:prefixMappings="xmlns:ns0='http://schemas.microsoft.com/office/2006/coverPageProps' " w:xpath="/ns0:CoverPageProperties[1]/ns0:Abstract[1]" w:storeItemID="{55AF091B-3C7A-41E3-B477-F2FDAA23CFDA}"/>
          <w:text/>
        </w:sdtPr>
        <w:sdtContent>
          <w:r w:rsidR="000C4D09">
            <w:rPr>
              <w:sz w:val="20"/>
              <w:szCs w:val="20"/>
            </w:rPr>
            <w:t>history of DSM-5 diagnosis of other specified depressive disorder</w:t>
          </w:r>
        </w:sdtContent>
      </w:sdt>
      <w:r>
        <w:rPr>
          <w:sz w:val="20"/>
          <w:szCs w:val="20"/>
        </w:rPr>
        <w:t xml:space="preserve">.  </w:t>
      </w:r>
      <w:sdt>
        <w:sdtPr>
          <w:rPr>
            <w:sz w:val="20"/>
            <w:szCs w:val="20"/>
            <w:highlight w:val="yellow"/>
          </w:rPr>
          <w:id w:val="-815489900"/>
          <w:placeholder>
            <w:docPart w:val="98B6E9030CCE466A9AE7DF4E3CA281D6"/>
          </w:placeholder>
          <w:dropDownList>
            <w:listItem w:value="Choose an item."/>
            <w:listItem w:displayText="He" w:value="He"/>
            <w:listItem w:displayText="She" w:value="She"/>
          </w:dropDownList>
        </w:sdtPr>
        <w:sdtContent>
          <w:r w:rsidRPr="00284C1E">
            <w:rPr>
              <w:sz w:val="20"/>
              <w:szCs w:val="20"/>
              <w:highlight w:val="yellow"/>
            </w:rPr>
            <w:t>He</w:t>
          </w:r>
        </w:sdtContent>
      </w:sdt>
      <w:r>
        <w:rPr>
          <w:sz w:val="20"/>
          <w:szCs w:val="20"/>
        </w:rPr>
        <w:t xml:space="preserve"> is</w:t>
      </w:r>
      <w:r w:rsidR="000D59A9">
        <w:rPr>
          <w:sz w:val="20"/>
          <w:szCs w:val="20"/>
        </w:rPr>
        <w:t xml:space="preserve"> a</w:t>
      </w:r>
      <w:r>
        <w:rPr>
          <w:sz w:val="20"/>
          <w:szCs w:val="20"/>
        </w:rPr>
        <w:t xml:space="preserve"> </w:t>
      </w:r>
      <w:r w:rsidR="00530DFC">
        <w:rPr>
          <w:sz w:val="20"/>
          <w:szCs w:val="20"/>
        </w:rPr>
        <w:t>submariner who presents as</w:t>
      </w:r>
      <w:r>
        <w:rPr>
          <w:sz w:val="20"/>
          <w:szCs w:val="20"/>
        </w:rPr>
        <w:t xml:space="preserve"> </w:t>
      </w:r>
      <w:sdt>
        <w:sdtPr>
          <w:rPr>
            <w:sz w:val="20"/>
            <w:szCs w:val="20"/>
            <w:highlight w:val="yellow"/>
          </w:rPr>
          <w:id w:val="-928271196"/>
          <w:placeholder>
            <w:docPart w:val="A1DC81E4770947DFB2A48C69010C72A9"/>
          </w:placeholder>
          <w:dropDownList>
            <w:listItem w:value="Choose an item."/>
            <w:listItem w:displayText="low" w:value="low"/>
            <w:listItem w:displayText="high" w:value="high"/>
          </w:dropDownList>
        </w:sdtPr>
        <w:sdtContent>
          <w:r w:rsidR="000D59A9" w:rsidRPr="00284C1E">
            <w:rPr>
              <w:sz w:val="20"/>
              <w:szCs w:val="20"/>
              <w:highlight w:val="yellow"/>
            </w:rPr>
            <w:t>low</w:t>
          </w:r>
        </w:sdtContent>
      </w:sdt>
      <w:r w:rsidRPr="0000292D">
        <w:rPr>
          <w:sz w:val="20"/>
          <w:szCs w:val="20"/>
        </w:rPr>
        <w:t xml:space="preserve"> </w:t>
      </w:r>
      <w:r>
        <w:rPr>
          <w:sz w:val="20"/>
          <w:szCs w:val="20"/>
        </w:rPr>
        <w:t>risk for MEDEV</w:t>
      </w:r>
      <w:r w:rsidR="00530DFC">
        <w:rPr>
          <w:sz w:val="20"/>
          <w:szCs w:val="20"/>
        </w:rPr>
        <w:t xml:space="preserve">AC </w:t>
      </w:r>
      <w:r>
        <w:rPr>
          <w:sz w:val="20"/>
          <w:szCs w:val="20"/>
        </w:rPr>
        <w:t xml:space="preserve">were </w:t>
      </w:r>
      <w:sdt>
        <w:sdtPr>
          <w:rPr>
            <w:sz w:val="20"/>
            <w:szCs w:val="20"/>
          </w:rPr>
          <w:id w:val="-1783562162"/>
          <w:placeholder>
            <w:docPart w:val="2B7BBD86D9FA4594B05A3CAC57E8C4A4"/>
          </w:placeholder>
          <w:dropDownList>
            <w:listItem w:value="Choose an item."/>
            <w:listItem w:displayText="he" w:value="he"/>
            <w:listItem w:displayText="she" w:value="she"/>
          </w:dropDownList>
        </w:sdtPr>
        <w:sdtContent>
          <w:r>
            <w:rPr>
              <w:sz w:val="20"/>
              <w:szCs w:val="20"/>
            </w:rPr>
            <w:t>he</w:t>
          </w:r>
        </w:sdtContent>
      </w:sdt>
      <w:r w:rsidRPr="0000292D">
        <w:rPr>
          <w:sz w:val="20"/>
          <w:szCs w:val="20"/>
        </w:rPr>
        <w:t xml:space="preserve"> </w:t>
      </w:r>
      <w:r>
        <w:rPr>
          <w:sz w:val="20"/>
          <w:szCs w:val="20"/>
        </w:rPr>
        <w:t>to return to</w:t>
      </w:r>
      <w:r w:rsidRPr="0000292D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Special Duty"/>
          <w:tag w:val=""/>
          <w:id w:val="-1913075638"/>
          <w:placeholder>
            <w:docPart w:val="9A066FAB65AA40C78638FC84FCB36DDB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F712BE">
            <w:rPr>
              <w:sz w:val="20"/>
              <w:szCs w:val="20"/>
            </w:rPr>
            <w:t>submarine duty &amp; NUCLEAR field DUTY</w:t>
          </w:r>
        </w:sdtContent>
      </w:sdt>
      <w:r>
        <w:rPr>
          <w:sz w:val="20"/>
          <w:szCs w:val="20"/>
        </w:rPr>
        <w:t>.</w:t>
      </w:r>
      <w:r w:rsidR="00162A20">
        <w:rPr>
          <w:sz w:val="20"/>
          <w:szCs w:val="20"/>
        </w:rPr>
        <w:t xml:space="preserve"> </w:t>
      </w:r>
      <w:r w:rsidR="00F712BE">
        <w:rPr>
          <w:sz w:val="20"/>
          <w:szCs w:val="20"/>
        </w:rPr>
        <w:t xml:space="preserve">Request a trial waiver for Sailor to </w:t>
      </w:r>
      <w:r w:rsidR="00F712BE" w:rsidRPr="00C31241">
        <w:rPr>
          <w:sz w:val="20"/>
          <w:szCs w:val="20"/>
          <w:highlight w:val="yellow"/>
        </w:rPr>
        <w:t>return to shipboard duty while in port</w:t>
      </w:r>
      <w:r w:rsidR="00F712BE">
        <w:rPr>
          <w:sz w:val="20"/>
          <w:szCs w:val="20"/>
        </w:rPr>
        <w:t xml:space="preserve">, while pending final </w:t>
      </w:r>
      <w:sdt>
        <w:sdtPr>
          <w:rPr>
            <w:sz w:val="20"/>
            <w:szCs w:val="20"/>
          </w:rPr>
          <w:alias w:val="Special Duty"/>
          <w:tag w:val=""/>
          <w:id w:val="-1950459237"/>
          <w:placeholder>
            <w:docPart w:val="39DD641EB6F346F0BFD88D0B17581EC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F712BE">
            <w:rPr>
              <w:sz w:val="20"/>
              <w:szCs w:val="20"/>
            </w:rPr>
            <w:t>submarine duty &amp; NUCLEAR field DUTY</w:t>
          </w:r>
        </w:sdtContent>
      </w:sdt>
      <w:r w:rsidR="00F712BE">
        <w:rPr>
          <w:sz w:val="20"/>
          <w:szCs w:val="20"/>
        </w:rPr>
        <w:t xml:space="preserve"> waiver.</w:t>
      </w:r>
    </w:p>
    <w:p w14:paraId="0D0B940D" w14:textId="77777777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</w:p>
    <w:p w14:paraId="1AAF5BFD" w14:textId="77777777" w:rsidR="00E84AE4" w:rsidRPr="0000292D" w:rsidRDefault="00E84AE4" w:rsidP="00E84AE4">
      <w:pPr>
        <w:pStyle w:val="Heading2"/>
        <w:tabs>
          <w:tab w:val="left" w:pos="1323"/>
        </w:tabs>
        <w:rPr>
          <w:rFonts w:ascii="Times New Roman" w:hAnsi="Times New Roman"/>
          <w:b w:val="0"/>
          <w:bCs w:val="0"/>
          <w:sz w:val="20"/>
          <w:szCs w:val="20"/>
        </w:rPr>
      </w:pPr>
      <w:r w:rsidRPr="0000292D">
        <w:rPr>
          <w:rFonts w:ascii="Times New Roman" w:hAnsi="Times New Roman"/>
          <w:b w:val="0"/>
          <w:bCs w:val="0"/>
          <w:sz w:val="20"/>
          <w:szCs w:val="20"/>
        </w:rPr>
        <w:t>Impression:</w:t>
      </w:r>
      <w:r w:rsidRPr="0000292D">
        <w:rPr>
          <w:rFonts w:ascii="Times New Roman" w:hAnsi="Times New Roman"/>
          <w:b w:val="0"/>
          <w:bCs w:val="0"/>
          <w:sz w:val="20"/>
          <w:szCs w:val="20"/>
        </w:rPr>
        <w:tab/>
      </w:r>
    </w:p>
    <w:p w14:paraId="0E27B00A" w14:textId="77777777" w:rsidR="00E84AE4" w:rsidRPr="0000292D" w:rsidRDefault="00E84AE4" w:rsidP="00E84AE4"/>
    <w:p w14:paraId="0E8FF097" w14:textId="77777777" w:rsidR="00E84AE4" w:rsidRDefault="00E84AE4" w:rsidP="00E84AE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0292D">
        <w:rPr>
          <w:sz w:val="20"/>
          <w:szCs w:val="20"/>
        </w:rPr>
        <w:t xml:space="preserve">NPQ </w:t>
      </w:r>
      <w:sdt>
        <w:sdtPr>
          <w:rPr>
            <w:sz w:val="20"/>
            <w:szCs w:val="20"/>
          </w:rPr>
          <w:alias w:val="Special Duty"/>
          <w:tag w:val=""/>
          <w:id w:val="-505677004"/>
          <w:placeholder>
            <w:docPart w:val="1D698C44A82A45D58A8B361DF84205A9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F712BE">
            <w:rPr>
              <w:sz w:val="20"/>
              <w:szCs w:val="20"/>
            </w:rPr>
            <w:t>submarine duty &amp; NUCLEAR field DUTY</w:t>
          </w:r>
        </w:sdtContent>
      </w:sdt>
      <w:r>
        <w:rPr>
          <w:sz w:val="20"/>
          <w:szCs w:val="20"/>
        </w:rPr>
        <w:t xml:space="preserve"> in the</w:t>
      </w:r>
      <w:r w:rsidRPr="0000292D">
        <w:rPr>
          <w:sz w:val="20"/>
          <w:szCs w:val="20"/>
        </w:rPr>
        <w:t xml:space="preserve"> PHYSICALLY</w:t>
      </w:r>
      <w:r>
        <w:rPr>
          <w:sz w:val="20"/>
          <w:szCs w:val="20"/>
        </w:rPr>
        <w:t xml:space="preserve"> NOT</w:t>
      </w:r>
      <w:r w:rsidRPr="0000292D">
        <w:rPr>
          <w:sz w:val="20"/>
          <w:szCs w:val="20"/>
        </w:rPr>
        <w:t xml:space="preserve"> QUALIFIED CATEGORY by reason</w:t>
      </w:r>
      <w:r>
        <w:rPr>
          <w:sz w:val="20"/>
          <w:szCs w:val="20"/>
        </w:rPr>
        <w:t xml:space="preserve"> of</w:t>
      </w:r>
      <w:r w:rsidRPr="0000292D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Diagnosis"/>
          <w:tag w:val=""/>
          <w:id w:val="2036915785"/>
          <w:placeholder>
            <w:docPart w:val="C05D706805434A46995C7BEBE6479329"/>
          </w:placeholder>
          <w:dataBinding w:prefixMappings="xmlns:ns0='http://schemas.microsoft.com/office/2006/coverPageProps' " w:xpath="/ns0:CoverPageProperties[1]/ns0:Abstract[1]" w:storeItemID="{55AF091B-3C7A-41E3-B477-F2FDAA23CFDA}"/>
          <w:text/>
        </w:sdtPr>
        <w:sdtContent>
          <w:r w:rsidR="000C4D09">
            <w:rPr>
              <w:sz w:val="20"/>
              <w:szCs w:val="20"/>
            </w:rPr>
            <w:t>history of DSM-5 diagnosis of other specified depressive disorder</w:t>
          </w:r>
        </w:sdtContent>
      </w:sdt>
    </w:p>
    <w:p w14:paraId="4D404C4D" w14:textId="77777777" w:rsidR="00996AB4" w:rsidRDefault="00E84AE4" w:rsidP="00996AB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0292D">
        <w:rPr>
          <w:sz w:val="20"/>
          <w:szCs w:val="20"/>
        </w:rPr>
        <w:t xml:space="preserve">A </w:t>
      </w:r>
      <w:r w:rsidR="00F712BE">
        <w:rPr>
          <w:sz w:val="20"/>
          <w:szCs w:val="20"/>
        </w:rPr>
        <w:t xml:space="preserve">trial </w:t>
      </w:r>
      <w:r w:rsidRPr="0000292D">
        <w:rPr>
          <w:sz w:val="20"/>
          <w:szCs w:val="20"/>
        </w:rPr>
        <w:t xml:space="preserve">waiver of physical standards </w:t>
      </w:r>
      <w:sdt>
        <w:sdtPr>
          <w:rPr>
            <w:sz w:val="20"/>
            <w:szCs w:val="20"/>
            <w:highlight w:val="yellow"/>
          </w:rPr>
          <w:id w:val="-913004211"/>
          <w:placeholder>
            <w:docPart w:val="4389E57348664EC09DFACF743C9F2932"/>
          </w:placeholder>
          <w:dropDownList>
            <w:listItem w:value="Choose an item."/>
            <w:listItem w:displayText="IS" w:value="IS"/>
            <w:listItem w:displayText="IS NOT" w:value="IS NOT"/>
          </w:dropDownList>
        </w:sdtPr>
        <w:sdtContent>
          <w:r w:rsidR="00996AB4" w:rsidRPr="00284C1E">
            <w:rPr>
              <w:sz w:val="20"/>
              <w:szCs w:val="20"/>
              <w:highlight w:val="yellow"/>
            </w:rPr>
            <w:t>IS</w:t>
          </w:r>
        </w:sdtContent>
      </w:sdt>
      <w:r>
        <w:rPr>
          <w:sz w:val="20"/>
          <w:szCs w:val="20"/>
        </w:rPr>
        <w:t xml:space="preserve"> recommended</w:t>
      </w:r>
    </w:p>
    <w:p w14:paraId="4D2E0663" w14:textId="77777777" w:rsidR="00E84AE4" w:rsidRPr="00996AB4" w:rsidRDefault="00E84AE4" w:rsidP="00996AB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996AB4">
        <w:rPr>
          <w:sz w:val="20"/>
          <w:szCs w:val="20"/>
        </w:rPr>
        <w:t xml:space="preserve">Medical Board </w:t>
      </w:r>
      <w:sdt>
        <w:sdtPr>
          <w:rPr>
            <w:sz w:val="20"/>
            <w:szCs w:val="20"/>
            <w:highlight w:val="yellow"/>
          </w:rPr>
          <w:id w:val="-1355644600"/>
          <w:placeholder>
            <w:docPart w:val="A227E736B60B4D61AC2B2A927757260F"/>
          </w:placeholder>
          <w:dropDownList>
            <w:listItem w:value="Choose an item."/>
            <w:listItem w:displayText="IS" w:value="IS"/>
            <w:listItem w:displayText="IS NOT" w:value="IS NOT"/>
          </w:dropDownList>
        </w:sdtPr>
        <w:sdtContent>
          <w:r w:rsidRPr="00284C1E">
            <w:rPr>
              <w:sz w:val="20"/>
              <w:szCs w:val="20"/>
              <w:highlight w:val="yellow"/>
            </w:rPr>
            <w:t>IS NOT</w:t>
          </w:r>
        </w:sdtContent>
      </w:sdt>
      <w:r w:rsidRPr="00996AB4">
        <w:rPr>
          <w:sz w:val="20"/>
          <w:szCs w:val="20"/>
        </w:rPr>
        <w:t xml:space="preserve"> pending</w:t>
      </w:r>
    </w:p>
    <w:p w14:paraId="69BB4C05" w14:textId="77777777" w:rsidR="00E84AE4" w:rsidRDefault="00945126" w:rsidP="00E84AE4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S</w:t>
      </w:r>
      <w:r w:rsidR="00E84AE4">
        <w:rPr>
          <w:sz w:val="20"/>
          <w:szCs w:val="20"/>
        </w:rPr>
        <w:t xml:space="preserve">M </w:t>
      </w:r>
      <w:sdt>
        <w:sdtPr>
          <w:rPr>
            <w:sz w:val="20"/>
            <w:szCs w:val="20"/>
            <w:highlight w:val="yellow"/>
          </w:rPr>
          <w:id w:val="1196964891"/>
          <w:placeholder>
            <w:docPart w:val="1819434868D648C3BA9E209D1EAE07F7"/>
          </w:placeholder>
          <w:dropDownList>
            <w:listItem w:value="Choose an item."/>
            <w:listItem w:displayText="IS" w:value="IS"/>
            <w:listItem w:displayText="IS NOT" w:value="IS NOT"/>
          </w:dropDownList>
        </w:sdtPr>
        <w:sdtContent>
          <w:r w:rsidR="00E84AE4" w:rsidRPr="00284C1E">
            <w:rPr>
              <w:sz w:val="20"/>
              <w:szCs w:val="20"/>
              <w:highlight w:val="yellow"/>
            </w:rPr>
            <w:t>IS</w:t>
          </w:r>
        </w:sdtContent>
      </w:sdt>
      <w:r w:rsidR="00E84AE4">
        <w:rPr>
          <w:sz w:val="20"/>
          <w:szCs w:val="20"/>
        </w:rPr>
        <w:t xml:space="preserve"> fit for Full Duty </w:t>
      </w:r>
    </w:p>
    <w:p w14:paraId="5E03F98B" w14:textId="77777777" w:rsidR="00E84AE4" w:rsidRDefault="00E84AE4" w:rsidP="00E84AE4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An interim </w:t>
      </w:r>
      <w:sdt>
        <w:sdtPr>
          <w:rPr>
            <w:sz w:val="20"/>
            <w:szCs w:val="20"/>
            <w:highlight w:val="yellow"/>
          </w:rPr>
          <w:id w:val="-246733361"/>
          <w:placeholder>
            <w:docPart w:val="9306D7FF730D4FF392B3A6A6CC3B1732"/>
          </w:placeholder>
          <w:dropDownList>
            <w:listItem w:value="Choose an item."/>
            <w:listItem w:displayText="disqualification" w:value="disqualification"/>
            <w:listItem w:displayText="waiver" w:value="waiver"/>
          </w:dropDownList>
        </w:sdtPr>
        <w:sdtContent>
          <w:r w:rsidRPr="00284C1E">
            <w:rPr>
              <w:sz w:val="20"/>
              <w:szCs w:val="20"/>
              <w:highlight w:val="yellow"/>
            </w:rPr>
            <w:t>waiver</w:t>
          </w:r>
        </w:sdtContent>
      </w:sdt>
      <w:r>
        <w:rPr>
          <w:sz w:val="20"/>
          <w:szCs w:val="20"/>
        </w:rPr>
        <w:t xml:space="preserve"> </w:t>
      </w:r>
      <w:sdt>
        <w:sdtPr>
          <w:rPr>
            <w:sz w:val="20"/>
            <w:szCs w:val="20"/>
            <w:highlight w:val="yellow"/>
          </w:rPr>
          <w:id w:val="770906996"/>
          <w:placeholder>
            <w:docPart w:val="375B322F06F242E8B820A52068A30A98"/>
          </w:placeholder>
          <w:dropDownList>
            <w:listItem w:value="Choose an item."/>
            <w:listItem w:displayText="WAS" w:value="WAS"/>
            <w:listItem w:displayText="WAS NOT" w:value="WAS NOT"/>
          </w:dropDownList>
        </w:sdtPr>
        <w:sdtContent>
          <w:r w:rsidRPr="00284C1E">
            <w:rPr>
              <w:sz w:val="20"/>
              <w:szCs w:val="20"/>
              <w:highlight w:val="yellow"/>
            </w:rPr>
            <w:t>WAS NOT</w:t>
          </w:r>
        </w:sdtContent>
      </w:sdt>
      <w:r>
        <w:rPr>
          <w:sz w:val="20"/>
          <w:szCs w:val="20"/>
        </w:rPr>
        <w:t xml:space="preserve"> previously requested by TYCOM and BUMED.</w:t>
      </w:r>
    </w:p>
    <w:p w14:paraId="60061E4C" w14:textId="77777777" w:rsidR="00E84AE4" w:rsidRDefault="00E84AE4" w:rsidP="00E84AE4">
      <w:pPr>
        <w:rPr>
          <w:sz w:val="20"/>
          <w:szCs w:val="20"/>
        </w:rPr>
      </w:pPr>
    </w:p>
    <w:p w14:paraId="300CEF29" w14:textId="7ABDF377" w:rsidR="00E84AE4" w:rsidRDefault="00E84AE4" w:rsidP="00E84AE4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Command POC: </w:t>
      </w:r>
      <w:r w:rsidR="003E4CD8" w:rsidRPr="003E4CD8">
        <w:rPr>
          <w:sz w:val="20"/>
          <w:szCs w:val="20"/>
          <w:highlight w:val="yellow"/>
        </w:rPr>
        <w:t>***</w:t>
      </w:r>
    </w:p>
    <w:p w14:paraId="44EAFD9C" w14:textId="77777777" w:rsidR="00E84AE4" w:rsidRDefault="00E84AE4" w:rsidP="000D2FB0">
      <w:pPr>
        <w:jc w:val="center"/>
        <w:rPr>
          <w:noProof/>
          <w:sz w:val="20"/>
          <w:szCs w:val="20"/>
        </w:rPr>
      </w:pPr>
    </w:p>
    <w:p w14:paraId="4B94D5A5" w14:textId="77777777" w:rsidR="00745ADA" w:rsidRDefault="00745ADA" w:rsidP="000D2FB0">
      <w:pPr>
        <w:jc w:val="center"/>
        <w:rPr>
          <w:noProof/>
          <w:sz w:val="20"/>
          <w:szCs w:val="20"/>
        </w:rPr>
      </w:pPr>
    </w:p>
    <w:p w14:paraId="049F31CB" w14:textId="76E16080" w:rsidR="0048038C" w:rsidRDefault="0048038C" w:rsidP="0AD56E02">
      <w:pPr>
        <w:jc w:val="center"/>
        <w:rPr>
          <w:sz w:val="20"/>
          <w:szCs w:val="20"/>
        </w:rPr>
      </w:pPr>
    </w:p>
    <w:p w14:paraId="53128261" w14:textId="77777777" w:rsidR="00A70300" w:rsidRDefault="00A70300" w:rsidP="000D2FB0">
      <w:pPr>
        <w:jc w:val="center"/>
        <w:rPr>
          <w:sz w:val="20"/>
          <w:szCs w:val="20"/>
        </w:rPr>
      </w:pPr>
    </w:p>
    <w:p w14:paraId="304C7A2A" w14:textId="2A646B14" w:rsidR="6C1CC9AE" w:rsidRDefault="6C1CC9AE" w:rsidP="0AD56E02">
      <w:pPr>
        <w:jc w:val="center"/>
        <w:rPr>
          <w:sz w:val="20"/>
          <w:szCs w:val="20"/>
        </w:rPr>
      </w:pPr>
    </w:p>
    <w:p w14:paraId="701BA92B" w14:textId="5ED25977" w:rsidR="0AD56E02" w:rsidRDefault="0AD56E02" w:rsidP="0AD56E02">
      <w:pPr>
        <w:rPr>
          <w:sz w:val="20"/>
          <w:szCs w:val="20"/>
        </w:rPr>
      </w:pPr>
    </w:p>
    <w:p w14:paraId="0D976C4F" w14:textId="1E079338" w:rsidR="6C1CC9AE" w:rsidRDefault="003E4CD8" w:rsidP="0AD56E02">
      <w:pPr>
        <w:ind w:left="2880" w:firstLine="720"/>
        <w:rPr>
          <w:sz w:val="20"/>
          <w:szCs w:val="20"/>
        </w:rPr>
      </w:pPr>
      <w:r>
        <w:rPr>
          <w:sz w:val="20"/>
          <w:szCs w:val="20"/>
        </w:rPr>
        <w:t>SIGNATURE BLOCK</w:t>
      </w:r>
    </w:p>
    <w:p w14:paraId="09E054A3" w14:textId="115D724E" w:rsidR="0AD56E02" w:rsidRDefault="0AD56E02" w:rsidP="0AD56E02">
      <w:pPr>
        <w:ind w:left="3600"/>
        <w:rPr>
          <w:sz w:val="20"/>
          <w:szCs w:val="20"/>
        </w:rPr>
      </w:pPr>
    </w:p>
    <w:p w14:paraId="24DA52F0" w14:textId="30938867" w:rsidR="0AD56E02" w:rsidRDefault="0AD56E02" w:rsidP="0AD56E02">
      <w:pPr>
        <w:ind w:left="3600"/>
        <w:rPr>
          <w:sz w:val="20"/>
          <w:szCs w:val="20"/>
        </w:rPr>
      </w:pPr>
    </w:p>
    <w:sectPr w:rsidR="0AD56E02" w:rsidSect="006108B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78443" w14:textId="77777777" w:rsidR="003A43EC" w:rsidRPr="009D3341" w:rsidRDefault="003A43EC">
      <w:pPr>
        <w:rPr>
          <w:sz w:val="18"/>
          <w:szCs w:val="18"/>
        </w:rPr>
      </w:pPr>
      <w:r w:rsidRPr="009D3341">
        <w:rPr>
          <w:sz w:val="18"/>
          <w:szCs w:val="18"/>
        </w:rPr>
        <w:separator/>
      </w:r>
    </w:p>
  </w:endnote>
  <w:endnote w:type="continuationSeparator" w:id="0">
    <w:p w14:paraId="569C56CA" w14:textId="77777777" w:rsidR="003A43EC" w:rsidRPr="009D3341" w:rsidRDefault="003A43EC">
      <w:pPr>
        <w:rPr>
          <w:sz w:val="18"/>
          <w:szCs w:val="18"/>
        </w:rPr>
      </w:pPr>
      <w:r w:rsidRPr="009D3341">
        <w:rPr>
          <w:sz w:val="18"/>
          <w:szCs w:val="18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4F284" w14:textId="77777777" w:rsidR="00B12270" w:rsidRPr="008C7A8B" w:rsidRDefault="00B12270" w:rsidP="00506851">
    <w:pPr>
      <w:pStyle w:val="Footer"/>
      <w:tabs>
        <w:tab w:val="clear" w:pos="4320"/>
        <w:tab w:val="clear" w:pos="8640"/>
        <w:tab w:val="left" w:pos="720"/>
        <w:tab w:val="left" w:pos="1545"/>
        <w:tab w:val="left" w:pos="2595"/>
        <w:tab w:val="left" w:pos="2835"/>
        <w:tab w:val="left" w:pos="6840"/>
        <w:tab w:val="left" w:pos="8100"/>
      </w:tabs>
      <w:rPr>
        <w:sz w:val="20"/>
      </w:rPr>
    </w:pPr>
    <w:r w:rsidRPr="008C7A8B">
      <w:rPr>
        <w:sz w:val="20"/>
      </w:rPr>
      <w:t>Name:</w:t>
    </w:r>
    <w:r w:rsidRPr="008C7A8B">
      <w:rPr>
        <w:sz w:val="20"/>
      </w:rPr>
      <w:tab/>
    </w:r>
    <w:sdt>
      <w:sdtPr>
        <w:rPr>
          <w:sz w:val="20"/>
        </w:rPr>
        <w:alias w:val="Last name"/>
        <w:tag w:val="Last name"/>
        <w:id w:val="431916097"/>
        <w:placeholder>
          <w:docPart w:val="1ACCAD67052C439A9E9066959ADBE4C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F712BE">
          <w:rPr>
            <w:sz w:val="20"/>
          </w:rPr>
          <w:t>LAST NAME</w:t>
        </w:r>
      </w:sdtContent>
    </w:sdt>
    <w:r w:rsidRPr="008C7A8B">
      <w:rPr>
        <w:sz w:val="20"/>
      </w:rPr>
      <w:t xml:space="preserve">, </w:t>
    </w:r>
    <w:sdt>
      <w:sdtPr>
        <w:rPr>
          <w:sz w:val="20"/>
        </w:rPr>
        <w:alias w:val="First name"/>
        <w:tag w:val="First name"/>
        <w:id w:val="431916102"/>
        <w:placeholder>
          <w:docPart w:val="D694370324EF4E73B4D64EA36DBF1B9B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="00F712BE">
          <w:rPr>
            <w:sz w:val="20"/>
          </w:rPr>
          <w:t>FIRST NAME</w:t>
        </w:r>
      </w:sdtContent>
    </w:sdt>
    <w:r w:rsidRPr="008C7A8B">
      <w:rPr>
        <w:sz w:val="20"/>
      </w:rPr>
      <w:t xml:space="preserve"> </w:t>
    </w:r>
    <w:sdt>
      <w:sdtPr>
        <w:rPr>
          <w:sz w:val="20"/>
        </w:rPr>
        <w:alias w:val="Middle Initial"/>
        <w:tag w:val="Middle Initial"/>
        <w:id w:val="431916113"/>
        <w:placeholder>
          <w:docPart w:val="0469A588D91142E9A0FD6F8920233C40"/>
        </w:placeholder>
        <w:dataBinding w:prefixMappings="xmlns:ns0='http://schemas.openxmlformats.org/officeDocument/2006/extended-properties' " w:xpath="/ns0:Properties[1]/ns0:Manager[1]" w:storeItemID="{6668398D-A668-4E3E-A5EB-62B293D839F1}"/>
        <w:text/>
      </w:sdtPr>
      <w:sdtContent>
        <w:r w:rsidR="00F712BE">
          <w:rPr>
            <w:sz w:val="20"/>
          </w:rPr>
          <w:t>MI</w:t>
        </w:r>
      </w:sdtContent>
    </w:sdt>
    <w:r w:rsidRPr="008C7A8B">
      <w:rPr>
        <w:sz w:val="20"/>
      </w:rPr>
      <w:tab/>
    </w:r>
    <w:r>
      <w:rPr>
        <w:sz w:val="20"/>
      </w:rPr>
      <w:tab/>
    </w:r>
    <w:r>
      <w:rPr>
        <w:sz w:val="20"/>
      </w:rPr>
      <w:tab/>
    </w:r>
    <w:r w:rsidRPr="008C7A8B">
      <w:rPr>
        <w:sz w:val="20"/>
      </w:rPr>
      <w:t>FMP/SSN: 20/</w:t>
    </w:r>
    <w:r w:rsidRPr="00506851">
      <w:rPr>
        <w:sz w:val="20"/>
        <w:szCs w:val="20"/>
      </w:rPr>
      <w:t xml:space="preserve"> </w:t>
    </w:r>
    <w:sdt>
      <w:sdtPr>
        <w:rPr>
          <w:sz w:val="20"/>
          <w:szCs w:val="20"/>
        </w:rPr>
        <w:alias w:val="Social Security"/>
        <w:tag w:val=""/>
        <w:id w:val="1904013010"/>
        <w:placeholder>
          <w:docPart w:val="171A3A1E6DBC444FB760CEDF2A3DF8D5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F712BE">
          <w:rPr>
            <w:sz w:val="20"/>
            <w:szCs w:val="20"/>
          </w:rPr>
          <w:t>XXX-XX-####</w:t>
        </w:r>
      </w:sdtContent>
    </w:sdt>
    <w:r w:rsidRPr="008C7A8B">
      <w:rPr>
        <w:sz w:val="20"/>
      </w:rPr>
      <w:tab/>
      <w:t xml:space="preserve"> </w:t>
    </w:r>
  </w:p>
  <w:p w14:paraId="62DF940F" w14:textId="77777777" w:rsidR="00B12270" w:rsidRDefault="00B12270" w:rsidP="00ED044E">
    <w:pPr>
      <w:pStyle w:val="Footer"/>
      <w:tabs>
        <w:tab w:val="clear" w:pos="4320"/>
        <w:tab w:val="clear" w:pos="8640"/>
        <w:tab w:val="left" w:pos="720"/>
        <w:tab w:val="left" w:pos="6840"/>
        <w:tab w:val="left" w:pos="7200"/>
        <w:tab w:val="left" w:pos="8100"/>
      </w:tabs>
      <w:rPr>
        <w:sz w:val="20"/>
      </w:rPr>
    </w:pPr>
    <w:r w:rsidRPr="008C7A8B">
      <w:rPr>
        <w:sz w:val="20"/>
      </w:rPr>
      <w:t>Rank:</w:t>
    </w:r>
    <w:r w:rsidRPr="008C7A8B">
      <w:rPr>
        <w:sz w:val="20"/>
      </w:rPr>
      <w:tab/>
    </w:r>
    <w:sdt>
      <w:sdtPr>
        <w:rPr>
          <w:sz w:val="20"/>
        </w:rPr>
        <w:alias w:val="Rate"/>
        <w:tag w:val="Rate"/>
        <w:id w:val="431916094"/>
        <w:placeholder>
          <w:docPart w:val="EDD0689F22B64408BDF6AD0E247269F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712BE">
          <w:rPr>
            <w:sz w:val="20"/>
          </w:rPr>
          <w:t>RATE</w:t>
        </w:r>
      </w:sdtContent>
    </w:sdt>
    <w:r>
      <w:rPr>
        <w:sz w:val="20"/>
      </w:rPr>
      <w:t xml:space="preserve"> </w:t>
    </w:r>
    <w:sdt>
      <w:sdtPr>
        <w:rPr>
          <w:sz w:val="20"/>
          <w:szCs w:val="20"/>
          <w:highlight w:val="yellow"/>
        </w:rPr>
        <w:alias w:val="SS/NFD/IRW"/>
        <w:tag w:val=""/>
        <w:id w:val="1716391794"/>
        <w:placeholder>
          <w:docPart w:val="2386474C871347A294F22D1885EC218F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Content>
        <w:r w:rsidR="008674C1" w:rsidRPr="00284C1E">
          <w:rPr>
            <w:sz w:val="20"/>
            <w:szCs w:val="20"/>
            <w:highlight w:val="yellow"/>
          </w:rPr>
          <w:t>(SS)</w:t>
        </w:r>
      </w:sdtContent>
    </w:sdt>
    <w:r>
      <w:rPr>
        <w:sz w:val="20"/>
      </w:rPr>
      <w:tab/>
      <w:t>Status: Active Duty</w:t>
    </w:r>
  </w:p>
  <w:p w14:paraId="412D66C6" w14:textId="77777777" w:rsidR="00B12270" w:rsidRDefault="00D9313B" w:rsidP="00ED044E">
    <w:pPr>
      <w:pStyle w:val="Footer"/>
      <w:tabs>
        <w:tab w:val="clear" w:pos="4320"/>
        <w:tab w:val="clear" w:pos="8640"/>
        <w:tab w:val="left" w:pos="720"/>
        <w:tab w:val="left" w:pos="6840"/>
        <w:tab w:val="left" w:pos="7200"/>
        <w:tab w:val="left" w:pos="8100"/>
      </w:tabs>
      <w:rPr>
        <w:sz w:val="20"/>
      </w:rPr>
    </w:pPr>
    <w:r>
      <w:rPr>
        <w:sz w:val="20"/>
      </w:rPr>
      <w:t>C</w:t>
    </w:r>
    <w:r w:rsidR="00B12270" w:rsidRPr="00645F06">
      <w:rPr>
        <w:sz w:val="20"/>
      </w:rPr>
      <w:t>linic:</w:t>
    </w:r>
    <w:r w:rsidR="00B12270" w:rsidRPr="00645F06">
      <w:rPr>
        <w:sz w:val="20"/>
      </w:rPr>
      <w:tab/>
    </w:r>
    <w:r w:rsidR="00027701">
      <w:rPr>
        <w:sz w:val="20"/>
      </w:rPr>
      <w:t xml:space="preserve">SUBREADRON </w:t>
    </w:r>
    <w:r w:rsidR="00A70300">
      <w:rPr>
        <w:sz w:val="20"/>
      </w:rPr>
      <w:t>31</w:t>
    </w:r>
    <w:r w:rsidR="00EB205C">
      <w:rPr>
        <w:sz w:val="20"/>
      </w:rPr>
      <w:t xml:space="preserve"> MEDICAL</w:t>
    </w:r>
    <w:r w:rsidR="00B12270">
      <w:rPr>
        <w:sz w:val="20"/>
      </w:rPr>
      <w:tab/>
    </w:r>
    <w:r w:rsidR="00B12270" w:rsidRPr="008C7A8B">
      <w:rPr>
        <w:sz w:val="20"/>
      </w:rPr>
      <w:t>DOB:</w:t>
    </w:r>
    <w:r w:rsidR="00B12270">
      <w:rPr>
        <w:sz w:val="20"/>
      </w:rPr>
      <w:t xml:space="preserve"> </w:t>
    </w:r>
    <w:sdt>
      <w:sdtPr>
        <w:rPr>
          <w:sz w:val="20"/>
          <w:highlight w:val="yellow"/>
        </w:rPr>
        <w:alias w:val=" DD MMM YYYY"/>
        <w:tag w:val="DOB: DD MMM YYYY"/>
        <w:id w:val="66100246"/>
        <w:placeholder>
          <w:docPart w:val="3483095FD35F40F9B97E6D3716B67526"/>
        </w:placeholder>
        <w:text/>
      </w:sdtPr>
      <w:sdtContent>
        <w:r w:rsidR="002B74FF" w:rsidRPr="00284C1E">
          <w:rPr>
            <w:sz w:val="20"/>
            <w:highlight w:val="yellow"/>
          </w:rPr>
          <w:t>24 FEB</w:t>
        </w:r>
        <w:r w:rsidR="00473B08" w:rsidRPr="00284C1E">
          <w:rPr>
            <w:sz w:val="20"/>
            <w:highlight w:val="yellow"/>
          </w:rPr>
          <w:t xml:space="preserve"> 19</w:t>
        </w:r>
        <w:r w:rsidR="002B74FF" w:rsidRPr="00284C1E">
          <w:rPr>
            <w:sz w:val="20"/>
            <w:highlight w:val="yellow"/>
          </w:rPr>
          <w:t>7</w:t>
        </w:r>
        <w:r w:rsidR="00A27B65" w:rsidRPr="00284C1E">
          <w:rPr>
            <w:sz w:val="20"/>
            <w:highlight w:val="yellow"/>
          </w:rPr>
          <w:t>7</w:t>
        </w:r>
      </w:sdtContent>
    </w:sdt>
  </w:p>
  <w:p w14:paraId="0805D1FE" w14:textId="77777777" w:rsidR="00B12270" w:rsidRPr="008C7A8B" w:rsidRDefault="00B12270" w:rsidP="00ED044E">
    <w:pPr>
      <w:pStyle w:val="Footer"/>
      <w:tabs>
        <w:tab w:val="clear" w:pos="4320"/>
        <w:tab w:val="clear" w:pos="8640"/>
        <w:tab w:val="left" w:pos="720"/>
        <w:tab w:val="left" w:pos="6840"/>
      </w:tabs>
      <w:rPr>
        <w:sz w:val="20"/>
      </w:rPr>
    </w:pPr>
    <w:r>
      <w:rPr>
        <w:sz w:val="20"/>
      </w:rPr>
      <w:t>Organization</w:t>
    </w:r>
    <w:r w:rsidRPr="00645F06">
      <w:rPr>
        <w:sz w:val="20"/>
      </w:rPr>
      <w:t>:</w:t>
    </w:r>
    <w:r>
      <w:rPr>
        <w:sz w:val="20"/>
      </w:rPr>
      <w:t xml:space="preserve"> </w:t>
    </w:r>
    <w:r w:rsidR="003D79CB">
      <w:rPr>
        <w:sz w:val="20"/>
      </w:rPr>
      <w:t xml:space="preserve">USS </w:t>
    </w:r>
    <w:r w:rsidR="002B74FF" w:rsidRPr="00284C1E">
      <w:rPr>
        <w:sz w:val="20"/>
        <w:highlight w:val="yellow"/>
      </w:rPr>
      <w:t>MICHIGAN</w:t>
    </w:r>
    <w:r w:rsidR="00473B08">
      <w:rPr>
        <w:sz w:val="20"/>
      </w:rPr>
      <w:t xml:space="preserve"> (SS</w:t>
    </w:r>
    <w:r w:rsidR="002B74FF">
      <w:rPr>
        <w:sz w:val="20"/>
      </w:rPr>
      <w:t>B</w:t>
    </w:r>
    <w:r w:rsidR="003D79CB">
      <w:rPr>
        <w:sz w:val="20"/>
      </w:rPr>
      <w:t xml:space="preserve">N </w:t>
    </w:r>
    <w:r w:rsidR="003D79CB" w:rsidRPr="00284C1E">
      <w:rPr>
        <w:sz w:val="20"/>
        <w:highlight w:val="yellow"/>
      </w:rPr>
      <w:t>7</w:t>
    </w:r>
    <w:r w:rsidR="002B74FF" w:rsidRPr="00284C1E">
      <w:rPr>
        <w:sz w:val="20"/>
        <w:highlight w:val="yellow"/>
      </w:rPr>
      <w:t>27</w:t>
    </w:r>
    <w:r w:rsidR="003D79CB" w:rsidRPr="00284C1E">
      <w:rPr>
        <w:sz w:val="20"/>
        <w:highlight w:val="yellow"/>
      </w:rPr>
      <w:t>)</w:t>
    </w:r>
    <w:r w:rsidR="002B74FF" w:rsidRPr="00284C1E">
      <w:rPr>
        <w:sz w:val="20"/>
        <w:highlight w:val="yellow"/>
      </w:rPr>
      <w:t>(GOLD)</w:t>
    </w:r>
    <w:r>
      <w:rPr>
        <w:sz w:val="20"/>
      </w:rPr>
      <w:tab/>
    </w:r>
    <w:r w:rsidRPr="008C7A8B">
      <w:rPr>
        <w:sz w:val="20"/>
      </w:rPr>
      <w:t xml:space="preserve">Sex: </w:t>
    </w:r>
    <w:sdt>
      <w:sdtPr>
        <w:rPr>
          <w:sz w:val="20"/>
          <w:szCs w:val="20"/>
        </w:rPr>
        <w:id w:val="-1172869434"/>
        <w:placeholder>
          <w:docPart w:val="1346BEA02D6840958D5DFE4B0FDEC98E"/>
        </w:placeholder>
        <w:comboBox>
          <w:listItem w:value="Choose an item."/>
          <w:listItem w:displayText="male" w:value="male"/>
          <w:listItem w:displayText="female" w:value="female"/>
        </w:comboBox>
      </w:sdtPr>
      <w:sdtContent>
        <w:r w:rsidR="002B74FF">
          <w:rPr>
            <w:sz w:val="20"/>
            <w:szCs w:val="20"/>
          </w:rPr>
          <w:t>M</w:t>
        </w:r>
        <w:r>
          <w:rPr>
            <w:sz w:val="20"/>
            <w:szCs w:val="20"/>
          </w:rPr>
          <w:t>ale</w:t>
        </w:r>
      </w:sdtContent>
    </w:sdt>
  </w:p>
  <w:p w14:paraId="4DDBEF00" w14:textId="77777777" w:rsidR="00B12270" w:rsidRPr="008C7A8B" w:rsidRDefault="00B12270" w:rsidP="00ED044E">
    <w:pPr>
      <w:pStyle w:val="Footer"/>
      <w:tabs>
        <w:tab w:val="clear" w:pos="4320"/>
        <w:tab w:val="clear" w:pos="8640"/>
        <w:tab w:val="left" w:pos="720"/>
        <w:tab w:val="left" w:pos="6840"/>
        <w:tab w:val="left" w:pos="7200"/>
        <w:tab w:val="left" w:pos="8100"/>
      </w:tabs>
      <w:rPr>
        <w:sz w:val="20"/>
      </w:rPr>
    </w:pPr>
    <w:r>
      <w:rPr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2A6A7" w14:textId="77777777" w:rsidR="003A43EC" w:rsidRPr="009D3341" w:rsidRDefault="003A43EC">
      <w:pPr>
        <w:rPr>
          <w:sz w:val="18"/>
          <w:szCs w:val="18"/>
        </w:rPr>
      </w:pPr>
      <w:r w:rsidRPr="009D3341">
        <w:rPr>
          <w:sz w:val="18"/>
          <w:szCs w:val="18"/>
        </w:rPr>
        <w:separator/>
      </w:r>
    </w:p>
  </w:footnote>
  <w:footnote w:type="continuationSeparator" w:id="0">
    <w:p w14:paraId="6AF3ED5B" w14:textId="77777777" w:rsidR="003A43EC" w:rsidRPr="009D3341" w:rsidRDefault="003A43EC">
      <w:pPr>
        <w:rPr>
          <w:sz w:val="18"/>
          <w:szCs w:val="18"/>
        </w:rPr>
      </w:pPr>
      <w:r w:rsidRPr="009D3341">
        <w:rPr>
          <w:sz w:val="18"/>
          <w:szCs w:val="18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3587C" w14:textId="77777777" w:rsidR="00B12270" w:rsidRPr="008C7A8B" w:rsidRDefault="00B12270" w:rsidP="008C7A8B">
    <w:pPr>
      <w:pStyle w:val="Header"/>
      <w:tabs>
        <w:tab w:val="clear" w:pos="4320"/>
        <w:tab w:val="clear" w:pos="8640"/>
        <w:tab w:val="left" w:pos="900"/>
        <w:tab w:val="left" w:pos="2340"/>
        <w:tab w:val="left" w:pos="5040"/>
        <w:tab w:val="right" w:pos="9360"/>
      </w:tabs>
    </w:pPr>
    <w:r w:rsidRPr="008C7A8B">
      <w:rPr>
        <w:u w:val="single"/>
      </w:rPr>
      <w:t>SPECIAL SF-600</w:t>
    </w:r>
    <w:r w:rsidRPr="008C7A8B">
      <w:tab/>
    </w:r>
    <w:r w:rsidRPr="008C7A8B">
      <w:tab/>
    </w:r>
    <w:r w:rsidRPr="008C7A8B">
      <w:tab/>
    </w:r>
    <w:r w:rsidR="000C4D09">
      <w:rPr>
        <w:highlight w:val="yellow"/>
      </w:rPr>
      <w:t>05Dec</w:t>
    </w:r>
    <w:r w:rsidR="001462F3" w:rsidRPr="000C4D09">
      <w:rPr>
        <w:highlight w:val="yellow"/>
      </w:rPr>
      <w:t>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1E2A"/>
    <w:multiLevelType w:val="hybridMultilevel"/>
    <w:tmpl w:val="2D2A0C3C"/>
    <w:lvl w:ilvl="0" w:tplc="5EBE0012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D1C1411"/>
    <w:multiLevelType w:val="hybridMultilevel"/>
    <w:tmpl w:val="BE565D94"/>
    <w:lvl w:ilvl="0" w:tplc="632C09A0">
      <w:start w:val="1"/>
      <w:numFmt w:val="decimal"/>
      <w:lvlText w:val="%1)"/>
      <w:lvlJc w:val="left"/>
      <w:pPr>
        <w:tabs>
          <w:tab w:val="num" w:pos="1155"/>
        </w:tabs>
        <w:ind w:left="1155" w:hanging="7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4F4420"/>
    <w:multiLevelType w:val="hybridMultilevel"/>
    <w:tmpl w:val="B1C8C232"/>
    <w:lvl w:ilvl="0" w:tplc="C31A5314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84678B"/>
    <w:multiLevelType w:val="hybridMultilevel"/>
    <w:tmpl w:val="83D89FA2"/>
    <w:lvl w:ilvl="0" w:tplc="DAAEF8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6D5D70"/>
    <w:multiLevelType w:val="hybridMultilevel"/>
    <w:tmpl w:val="B1DE2E24"/>
    <w:lvl w:ilvl="0" w:tplc="DFF6A4EE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106047"/>
    <w:multiLevelType w:val="hybridMultilevel"/>
    <w:tmpl w:val="A282CBF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613FB5"/>
    <w:multiLevelType w:val="hybridMultilevel"/>
    <w:tmpl w:val="93CA222A"/>
    <w:lvl w:ilvl="0" w:tplc="693C9CA2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C511EDA"/>
    <w:multiLevelType w:val="hybridMultilevel"/>
    <w:tmpl w:val="2FC4C3D4"/>
    <w:lvl w:ilvl="0" w:tplc="739A3E72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5271BA4"/>
    <w:multiLevelType w:val="hybridMultilevel"/>
    <w:tmpl w:val="3B9AD17C"/>
    <w:lvl w:ilvl="0" w:tplc="B04CE09C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937700"/>
    <w:multiLevelType w:val="hybridMultilevel"/>
    <w:tmpl w:val="EBA83AB2"/>
    <w:lvl w:ilvl="0" w:tplc="5302EA88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38F6B68"/>
    <w:multiLevelType w:val="hybridMultilevel"/>
    <w:tmpl w:val="86EA5522"/>
    <w:lvl w:ilvl="0" w:tplc="81C6291C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ADC7A06"/>
    <w:multiLevelType w:val="hybridMultilevel"/>
    <w:tmpl w:val="E97CD2B0"/>
    <w:lvl w:ilvl="0" w:tplc="9906EF82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7062966"/>
    <w:multiLevelType w:val="hybridMultilevel"/>
    <w:tmpl w:val="91A4D774"/>
    <w:lvl w:ilvl="0" w:tplc="45867B10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A655F1"/>
    <w:multiLevelType w:val="hybridMultilevel"/>
    <w:tmpl w:val="5994DA4E"/>
    <w:lvl w:ilvl="0" w:tplc="6DC0D692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F252B0"/>
    <w:multiLevelType w:val="hybridMultilevel"/>
    <w:tmpl w:val="A4B659CE"/>
    <w:lvl w:ilvl="0" w:tplc="3B3E2480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F302258"/>
    <w:multiLevelType w:val="hybridMultilevel"/>
    <w:tmpl w:val="38DE2402"/>
    <w:lvl w:ilvl="0" w:tplc="AA2E4BA4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6636333">
    <w:abstractNumId w:val="14"/>
  </w:num>
  <w:num w:numId="2" w16cid:durableId="1197038966">
    <w:abstractNumId w:val="11"/>
  </w:num>
  <w:num w:numId="3" w16cid:durableId="2006474567">
    <w:abstractNumId w:val="6"/>
  </w:num>
  <w:num w:numId="4" w16cid:durableId="1511942329">
    <w:abstractNumId w:val="1"/>
  </w:num>
  <w:num w:numId="5" w16cid:durableId="1854880927">
    <w:abstractNumId w:val="12"/>
  </w:num>
  <w:num w:numId="6" w16cid:durableId="536427035">
    <w:abstractNumId w:val="0"/>
  </w:num>
  <w:num w:numId="7" w16cid:durableId="352070703">
    <w:abstractNumId w:val="10"/>
  </w:num>
  <w:num w:numId="8" w16cid:durableId="1174148259">
    <w:abstractNumId w:val="8"/>
  </w:num>
  <w:num w:numId="9" w16cid:durableId="1567256030">
    <w:abstractNumId w:val="15"/>
  </w:num>
  <w:num w:numId="10" w16cid:durableId="612368593">
    <w:abstractNumId w:val="13"/>
  </w:num>
  <w:num w:numId="11" w16cid:durableId="1819490661">
    <w:abstractNumId w:val="7"/>
  </w:num>
  <w:num w:numId="12" w16cid:durableId="2082756309">
    <w:abstractNumId w:val="2"/>
  </w:num>
  <w:num w:numId="13" w16cid:durableId="299963055">
    <w:abstractNumId w:val="9"/>
  </w:num>
  <w:num w:numId="14" w16cid:durableId="937982227">
    <w:abstractNumId w:val="4"/>
  </w:num>
  <w:num w:numId="15" w16cid:durableId="218830695">
    <w:abstractNumId w:val="3"/>
  </w:num>
  <w:num w:numId="16" w16cid:durableId="2681267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634F707F-ADB4-4F65-9DBB-8E1157E83A6E}"/>
    <w:docVar w:name="dgnword-eventsink" w:val="29480296"/>
  </w:docVars>
  <w:rsids>
    <w:rsidRoot w:val="001A6063"/>
    <w:rsid w:val="0000292D"/>
    <w:rsid w:val="00010438"/>
    <w:rsid w:val="00016450"/>
    <w:rsid w:val="00021176"/>
    <w:rsid w:val="00024284"/>
    <w:rsid w:val="00024B18"/>
    <w:rsid w:val="00025660"/>
    <w:rsid w:val="00027701"/>
    <w:rsid w:val="00041429"/>
    <w:rsid w:val="000441CF"/>
    <w:rsid w:val="00063091"/>
    <w:rsid w:val="00071CC4"/>
    <w:rsid w:val="00071E91"/>
    <w:rsid w:val="000754C5"/>
    <w:rsid w:val="000C4D09"/>
    <w:rsid w:val="000D2FB0"/>
    <w:rsid w:val="000D59A9"/>
    <w:rsid w:val="000E231F"/>
    <w:rsid w:val="000F6689"/>
    <w:rsid w:val="0012213D"/>
    <w:rsid w:val="00126490"/>
    <w:rsid w:val="00137FD0"/>
    <w:rsid w:val="001462F3"/>
    <w:rsid w:val="00147E51"/>
    <w:rsid w:val="00150580"/>
    <w:rsid w:val="00162A20"/>
    <w:rsid w:val="0017796E"/>
    <w:rsid w:val="001804B6"/>
    <w:rsid w:val="00191DF2"/>
    <w:rsid w:val="001A3CCB"/>
    <w:rsid w:val="001A5ADE"/>
    <w:rsid w:val="001A6063"/>
    <w:rsid w:val="001B166E"/>
    <w:rsid w:val="001B43A0"/>
    <w:rsid w:val="001B5FB3"/>
    <w:rsid w:val="001F04EC"/>
    <w:rsid w:val="001F1517"/>
    <w:rsid w:val="00220D33"/>
    <w:rsid w:val="0022125A"/>
    <w:rsid w:val="00230D49"/>
    <w:rsid w:val="00234F6F"/>
    <w:rsid w:val="002476CD"/>
    <w:rsid w:val="0025231C"/>
    <w:rsid w:val="002642FA"/>
    <w:rsid w:val="00280906"/>
    <w:rsid w:val="00283E5F"/>
    <w:rsid w:val="00284A22"/>
    <w:rsid w:val="00284C1E"/>
    <w:rsid w:val="00295197"/>
    <w:rsid w:val="002B74FF"/>
    <w:rsid w:val="002C2EF1"/>
    <w:rsid w:val="002C4844"/>
    <w:rsid w:val="002D1D61"/>
    <w:rsid w:val="002E0BAD"/>
    <w:rsid w:val="002E543A"/>
    <w:rsid w:val="002E5AF8"/>
    <w:rsid w:val="003111CE"/>
    <w:rsid w:val="00331B7E"/>
    <w:rsid w:val="00343BBB"/>
    <w:rsid w:val="00351295"/>
    <w:rsid w:val="00354F27"/>
    <w:rsid w:val="0035762D"/>
    <w:rsid w:val="00390B3C"/>
    <w:rsid w:val="00394921"/>
    <w:rsid w:val="00395EA7"/>
    <w:rsid w:val="003A43EC"/>
    <w:rsid w:val="003A6577"/>
    <w:rsid w:val="003B2296"/>
    <w:rsid w:val="003B4EFC"/>
    <w:rsid w:val="003C671B"/>
    <w:rsid w:val="003D79CB"/>
    <w:rsid w:val="003E4CD8"/>
    <w:rsid w:val="003E6804"/>
    <w:rsid w:val="00405578"/>
    <w:rsid w:val="00410BE2"/>
    <w:rsid w:val="00423D71"/>
    <w:rsid w:val="00434608"/>
    <w:rsid w:val="00442647"/>
    <w:rsid w:val="0045612C"/>
    <w:rsid w:val="004604E1"/>
    <w:rsid w:val="00464078"/>
    <w:rsid w:val="00473B08"/>
    <w:rsid w:val="0048038C"/>
    <w:rsid w:val="004850F8"/>
    <w:rsid w:val="004947D9"/>
    <w:rsid w:val="004A26AE"/>
    <w:rsid w:val="004A6260"/>
    <w:rsid w:val="004C4C2E"/>
    <w:rsid w:val="004D65CB"/>
    <w:rsid w:val="004E69AC"/>
    <w:rsid w:val="004F075C"/>
    <w:rsid w:val="004F1FC5"/>
    <w:rsid w:val="005030F8"/>
    <w:rsid w:val="00506851"/>
    <w:rsid w:val="0050778B"/>
    <w:rsid w:val="0051743B"/>
    <w:rsid w:val="00530DFC"/>
    <w:rsid w:val="00547D97"/>
    <w:rsid w:val="00550882"/>
    <w:rsid w:val="00556C47"/>
    <w:rsid w:val="00572C57"/>
    <w:rsid w:val="005813B7"/>
    <w:rsid w:val="00583108"/>
    <w:rsid w:val="00590FD9"/>
    <w:rsid w:val="005A1210"/>
    <w:rsid w:val="005B0D40"/>
    <w:rsid w:val="005B43F7"/>
    <w:rsid w:val="005C381E"/>
    <w:rsid w:val="005C443C"/>
    <w:rsid w:val="005D26D1"/>
    <w:rsid w:val="005D72BD"/>
    <w:rsid w:val="005E5A4C"/>
    <w:rsid w:val="005E713C"/>
    <w:rsid w:val="005F7256"/>
    <w:rsid w:val="00600F5D"/>
    <w:rsid w:val="006108BE"/>
    <w:rsid w:val="006147FB"/>
    <w:rsid w:val="00615C56"/>
    <w:rsid w:val="00635E61"/>
    <w:rsid w:val="00641D5A"/>
    <w:rsid w:val="00645F06"/>
    <w:rsid w:val="00647E2F"/>
    <w:rsid w:val="00647E7D"/>
    <w:rsid w:val="00651032"/>
    <w:rsid w:val="00652C51"/>
    <w:rsid w:val="00660ED2"/>
    <w:rsid w:val="00664420"/>
    <w:rsid w:val="006658C9"/>
    <w:rsid w:val="00680AA3"/>
    <w:rsid w:val="006A0A6D"/>
    <w:rsid w:val="006C3440"/>
    <w:rsid w:val="006C728C"/>
    <w:rsid w:val="006D5BC7"/>
    <w:rsid w:val="00725D52"/>
    <w:rsid w:val="00727E56"/>
    <w:rsid w:val="007369D1"/>
    <w:rsid w:val="00745ADA"/>
    <w:rsid w:val="00746623"/>
    <w:rsid w:val="00747251"/>
    <w:rsid w:val="007565EE"/>
    <w:rsid w:val="00756E86"/>
    <w:rsid w:val="00783F18"/>
    <w:rsid w:val="007858A2"/>
    <w:rsid w:val="007958D9"/>
    <w:rsid w:val="007A2DFD"/>
    <w:rsid w:val="007A6317"/>
    <w:rsid w:val="007C12DC"/>
    <w:rsid w:val="007C24D6"/>
    <w:rsid w:val="007C28F1"/>
    <w:rsid w:val="007E1645"/>
    <w:rsid w:val="007E29DC"/>
    <w:rsid w:val="0081308F"/>
    <w:rsid w:val="00827C39"/>
    <w:rsid w:val="00861833"/>
    <w:rsid w:val="008624AA"/>
    <w:rsid w:val="00862945"/>
    <w:rsid w:val="008640B4"/>
    <w:rsid w:val="008674C1"/>
    <w:rsid w:val="0089459D"/>
    <w:rsid w:val="008951A6"/>
    <w:rsid w:val="008C10A8"/>
    <w:rsid w:val="008C24FB"/>
    <w:rsid w:val="008C2942"/>
    <w:rsid w:val="008C7A8B"/>
    <w:rsid w:val="008F696C"/>
    <w:rsid w:val="00942147"/>
    <w:rsid w:val="00942557"/>
    <w:rsid w:val="00945126"/>
    <w:rsid w:val="00957AAA"/>
    <w:rsid w:val="0096398E"/>
    <w:rsid w:val="00974983"/>
    <w:rsid w:val="00984A38"/>
    <w:rsid w:val="00996AB4"/>
    <w:rsid w:val="009A2058"/>
    <w:rsid w:val="009A4375"/>
    <w:rsid w:val="009A4667"/>
    <w:rsid w:val="009A6578"/>
    <w:rsid w:val="009B282E"/>
    <w:rsid w:val="009C1745"/>
    <w:rsid w:val="009C58E6"/>
    <w:rsid w:val="009C5C4E"/>
    <w:rsid w:val="009D0AC6"/>
    <w:rsid w:val="009D3341"/>
    <w:rsid w:val="009E62AD"/>
    <w:rsid w:val="009F0A04"/>
    <w:rsid w:val="00A00103"/>
    <w:rsid w:val="00A072D8"/>
    <w:rsid w:val="00A20F81"/>
    <w:rsid w:val="00A217B8"/>
    <w:rsid w:val="00A25BA9"/>
    <w:rsid w:val="00A27B65"/>
    <w:rsid w:val="00A42BD8"/>
    <w:rsid w:val="00A46284"/>
    <w:rsid w:val="00A65B64"/>
    <w:rsid w:val="00A70300"/>
    <w:rsid w:val="00A832E2"/>
    <w:rsid w:val="00A903F1"/>
    <w:rsid w:val="00A93D50"/>
    <w:rsid w:val="00A97B2F"/>
    <w:rsid w:val="00AA6E15"/>
    <w:rsid w:val="00AC14C2"/>
    <w:rsid w:val="00AC16F2"/>
    <w:rsid w:val="00AD743D"/>
    <w:rsid w:val="00AF1045"/>
    <w:rsid w:val="00B024CA"/>
    <w:rsid w:val="00B03080"/>
    <w:rsid w:val="00B1132C"/>
    <w:rsid w:val="00B12270"/>
    <w:rsid w:val="00B16A78"/>
    <w:rsid w:val="00B237BC"/>
    <w:rsid w:val="00B376E4"/>
    <w:rsid w:val="00B37909"/>
    <w:rsid w:val="00B53715"/>
    <w:rsid w:val="00B75FE0"/>
    <w:rsid w:val="00BA7C96"/>
    <w:rsid w:val="00BB73F3"/>
    <w:rsid w:val="00BC2EC1"/>
    <w:rsid w:val="00BD096A"/>
    <w:rsid w:val="00BE2A5F"/>
    <w:rsid w:val="00BE3189"/>
    <w:rsid w:val="00BE6535"/>
    <w:rsid w:val="00C24CC4"/>
    <w:rsid w:val="00C2634D"/>
    <w:rsid w:val="00C31241"/>
    <w:rsid w:val="00C34E61"/>
    <w:rsid w:val="00C429C6"/>
    <w:rsid w:val="00C44F81"/>
    <w:rsid w:val="00C4588A"/>
    <w:rsid w:val="00C46FA6"/>
    <w:rsid w:val="00C502E0"/>
    <w:rsid w:val="00C51AFD"/>
    <w:rsid w:val="00C96518"/>
    <w:rsid w:val="00CA1A80"/>
    <w:rsid w:val="00CD5052"/>
    <w:rsid w:val="00CD6925"/>
    <w:rsid w:val="00CE5CF8"/>
    <w:rsid w:val="00D17476"/>
    <w:rsid w:val="00D4465D"/>
    <w:rsid w:val="00D46673"/>
    <w:rsid w:val="00D61F31"/>
    <w:rsid w:val="00D7390A"/>
    <w:rsid w:val="00D73D9B"/>
    <w:rsid w:val="00D811FD"/>
    <w:rsid w:val="00D83476"/>
    <w:rsid w:val="00D85CDF"/>
    <w:rsid w:val="00D9313B"/>
    <w:rsid w:val="00DA3BA3"/>
    <w:rsid w:val="00DB0FF0"/>
    <w:rsid w:val="00DD3304"/>
    <w:rsid w:val="00DE34AB"/>
    <w:rsid w:val="00DE50F3"/>
    <w:rsid w:val="00DE7BE2"/>
    <w:rsid w:val="00E37146"/>
    <w:rsid w:val="00E435FD"/>
    <w:rsid w:val="00E45F0B"/>
    <w:rsid w:val="00E5716B"/>
    <w:rsid w:val="00E64B46"/>
    <w:rsid w:val="00E728F6"/>
    <w:rsid w:val="00E84AE4"/>
    <w:rsid w:val="00E95E93"/>
    <w:rsid w:val="00E97193"/>
    <w:rsid w:val="00EA7E0F"/>
    <w:rsid w:val="00EB205C"/>
    <w:rsid w:val="00EC1CAE"/>
    <w:rsid w:val="00ED044E"/>
    <w:rsid w:val="00EE239B"/>
    <w:rsid w:val="00F30731"/>
    <w:rsid w:val="00F402DA"/>
    <w:rsid w:val="00F6122E"/>
    <w:rsid w:val="00F63100"/>
    <w:rsid w:val="00F64727"/>
    <w:rsid w:val="00F712BE"/>
    <w:rsid w:val="00F717CC"/>
    <w:rsid w:val="00F71B7E"/>
    <w:rsid w:val="00F779D6"/>
    <w:rsid w:val="00FA6606"/>
    <w:rsid w:val="00FB0892"/>
    <w:rsid w:val="00FB5B86"/>
    <w:rsid w:val="00FE3F08"/>
    <w:rsid w:val="00FE5CC1"/>
    <w:rsid w:val="0AD56E02"/>
    <w:rsid w:val="6C1CC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E970D"/>
  <w15:docId w15:val="{263896CA-D184-4458-B23A-DB2F33A78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8BE"/>
    <w:rPr>
      <w:sz w:val="24"/>
      <w:szCs w:val="24"/>
    </w:rPr>
  </w:style>
  <w:style w:type="paragraph" w:styleId="Heading1">
    <w:name w:val="heading 1"/>
    <w:basedOn w:val="Normal"/>
    <w:next w:val="Normal"/>
    <w:qFormat/>
    <w:rsid w:val="006108BE"/>
    <w:pPr>
      <w:keepNext/>
      <w:jc w:val="center"/>
      <w:outlineLvl w:val="0"/>
    </w:pPr>
    <w:rPr>
      <w:rFonts w:ascii="Courier New" w:hAnsi="Courier New"/>
      <w:u w:val="single"/>
    </w:rPr>
  </w:style>
  <w:style w:type="paragraph" w:styleId="Heading2">
    <w:name w:val="heading 2"/>
    <w:basedOn w:val="Normal"/>
    <w:next w:val="Normal"/>
    <w:qFormat/>
    <w:rsid w:val="006108BE"/>
    <w:pPr>
      <w:keepNext/>
      <w:outlineLvl w:val="1"/>
    </w:pPr>
    <w:rPr>
      <w:rFonts w:ascii="Courier New" w:hAnsi="Courier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108B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108BE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6108BE"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sid w:val="00E3714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83F18"/>
    <w:rPr>
      <w:color w:val="808080"/>
    </w:rPr>
  </w:style>
  <w:style w:type="paragraph" w:styleId="ListParagraph">
    <w:name w:val="List Paragraph"/>
    <w:basedOn w:val="Normal"/>
    <w:uiPriority w:val="34"/>
    <w:qFormat/>
    <w:rsid w:val="00071E91"/>
    <w:pPr>
      <w:ind w:left="720"/>
      <w:contextualSpacing/>
    </w:pPr>
  </w:style>
  <w:style w:type="paragraph" w:customStyle="1" w:styleId="Normal0">
    <w:name w:val="[Normal]"/>
    <w:rsid w:val="00395EA7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table" w:styleId="TableGrid">
    <w:name w:val="Table Grid"/>
    <w:basedOn w:val="TableNormal"/>
    <w:rsid w:val="00B122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5pt">
    <w:name w:val="Normal + 5 pt"/>
    <w:basedOn w:val="Normal"/>
    <w:rsid w:val="009C174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</w:pPr>
    <w:rPr>
      <w:sz w:val="10"/>
      <w:szCs w:val="10"/>
    </w:rPr>
  </w:style>
  <w:style w:type="character" w:styleId="Hyperlink">
    <w:name w:val="Hyperlink"/>
    <w:basedOn w:val="DefaultParagraphFont"/>
    <w:rsid w:val="00024B18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rsid w:val="00E84AE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4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pril.Due\Desktop\WR%20DQ%20for%20LT%20H0000%20(nuke,%20SS)%20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ACCAD67052C439A9E9066959ADBE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7C99FA-7666-491B-937A-CDC896A2F347}"/>
      </w:docPartPr>
      <w:docPartBody>
        <w:p w:rsidR="00715AF4" w:rsidRDefault="00BB73F3">
          <w:pPr>
            <w:pStyle w:val="1ACCAD67052C439A9E9066959ADBE4C7"/>
          </w:pPr>
          <w:r w:rsidRPr="00C723FB">
            <w:rPr>
              <w:rStyle w:val="PlaceholderText"/>
            </w:rPr>
            <w:t>Choose an item.</w:t>
          </w:r>
        </w:p>
      </w:docPartBody>
    </w:docPart>
    <w:docPart>
      <w:docPartPr>
        <w:name w:val="D694370324EF4E73B4D64EA36DBF1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17FE1-43B6-4EBB-98AD-57E852E5A936}"/>
      </w:docPartPr>
      <w:docPartBody>
        <w:p w:rsidR="00715AF4" w:rsidRDefault="00BB73F3">
          <w:pPr>
            <w:pStyle w:val="D694370324EF4E73B4D64EA36DBF1B9B"/>
          </w:pPr>
          <w:r w:rsidRPr="00406C63">
            <w:rPr>
              <w:rStyle w:val="PlaceholderText"/>
            </w:rPr>
            <w:t>[Company Address]</w:t>
          </w:r>
        </w:p>
      </w:docPartBody>
    </w:docPart>
    <w:docPart>
      <w:docPartPr>
        <w:name w:val="0469A588D91142E9A0FD6F8920233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47A13-C629-466A-B315-99D5DC732188}"/>
      </w:docPartPr>
      <w:docPartBody>
        <w:p w:rsidR="00715AF4" w:rsidRDefault="00BB73F3">
          <w:pPr>
            <w:pStyle w:val="0469A588D91142E9A0FD6F8920233C40"/>
          </w:pPr>
          <w:r w:rsidRPr="004E0C11">
            <w:rPr>
              <w:rStyle w:val="PlaceholderText"/>
            </w:rPr>
            <w:t>[Title]</w:t>
          </w:r>
        </w:p>
      </w:docPartBody>
    </w:docPart>
    <w:docPart>
      <w:docPartPr>
        <w:name w:val="EDD0689F22B64408BDF6AD0E247269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4DCA9-3CD2-46F4-AD0D-08A5610E5748}"/>
      </w:docPartPr>
      <w:docPartBody>
        <w:p w:rsidR="00715AF4" w:rsidRDefault="00BB73F3">
          <w:pPr>
            <w:pStyle w:val="EDD0689F22B64408BDF6AD0E247269F2"/>
          </w:pPr>
          <w:r w:rsidRPr="00C723FB">
            <w:rPr>
              <w:rStyle w:val="PlaceholderText"/>
            </w:rPr>
            <w:t>Choose an item.</w:t>
          </w:r>
        </w:p>
      </w:docPartBody>
    </w:docPart>
    <w:docPart>
      <w:docPartPr>
        <w:name w:val="3483095FD35F40F9B97E6D3716B67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9E53B-D97E-473E-B754-DAE74596611E}"/>
      </w:docPartPr>
      <w:docPartBody>
        <w:p w:rsidR="00715AF4" w:rsidRDefault="00BB73F3">
          <w:pPr>
            <w:pStyle w:val="3483095FD35F40F9B97E6D3716B67526"/>
          </w:pPr>
          <w:r w:rsidRPr="00C723FB">
            <w:rPr>
              <w:rStyle w:val="PlaceholderText"/>
            </w:rPr>
            <w:t>[Abstract]</w:t>
          </w:r>
        </w:p>
      </w:docPartBody>
    </w:docPart>
    <w:docPart>
      <w:docPartPr>
        <w:name w:val="171A3A1E6DBC444FB760CEDF2A3DF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D15B0-D8AA-4200-9281-4AA00F7D2B13}"/>
      </w:docPartPr>
      <w:docPartBody>
        <w:p w:rsidR="00715AF4" w:rsidRDefault="00BB73F3">
          <w:pPr>
            <w:pStyle w:val="171A3A1E6DBC444FB760CEDF2A3DF8D5"/>
          </w:pPr>
          <w:r w:rsidRPr="004E0C11">
            <w:rPr>
              <w:rStyle w:val="PlaceholderText"/>
            </w:rPr>
            <w:t>[Title]</w:t>
          </w:r>
        </w:p>
      </w:docPartBody>
    </w:docPart>
    <w:docPart>
      <w:docPartPr>
        <w:name w:val="2386474C871347A294F22D1885EC2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90B15-4C2B-4CF7-A5F2-780E8A6785BC}"/>
      </w:docPartPr>
      <w:docPartBody>
        <w:p w:rsidR="00715AF4" w:rsidRDefault="00BB73F3">
          <w:pPr>
            <w:pStyle w:val="2386474C871347A294F22D1885EC218F"/>
          </w:pPr>
          <w:r w:rsidRPr="004E0C11">
            <w:rPr>
              <w:rStyle w:val="PlaceholderText"/>
            </w:rPr>
            <w:t>[Title]</w:t>
          </w:r>
        </w:p>
      </w:docPartBody>
    </w:docPart>
    <w:docPart>
      <w:docPartPr>
        <w:name w:val="1346BEA02D6840958D5DFE4B0FDEC9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57369-9484-463A-8E82-FAA62A9313B0}"/>
      </w:docPartPr>
      <w:docPartBody>
        <w:p w:rsidR="00715AF4" w:rsidRDefault="00BB73F3">
          <w:pPr>
            <w:pStyle w:val="1346BEA02D6840958D5DFE4B0FDEC98E"/>
          </w:pPr>
          <w:r w:rsidRPr="004E0C11">
            <w:rPr>
              <w:rStyle w:val="PlaceholderText"/>
            </w:rPr>
            <w:t>[Subject]</w:t>
          </w:r>
        </w:p>
      </w:docPartBody>
    </w:docPart>
    <w:docPart>
      <w:docPartPr>
        <w:name w:val="4389E57348664EC09DFACF743C9F29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AFC95-BD8C-4A40-A5AE-77440A13CA40}"/>
      </w:docPartPr>
      <w:docPartBody>
        <w:p w:rsidR="008A0C87" w:rsidRDefault="00FB5B86" w:rsidP="00FB5B86">
          <w:pPr>
            <w:pStyle w:val="4389E57348664EC09DFACF743C9F2932"/>
          </w:pPr>
          <w:r w:rsidRPr="00C723FB">
            <w:rPr>
              <w:rStyle w:val="PlaceholderText"/>
            </w:rPr>
            <w:t>Choose an item.</w:t>
          </w:r>
        </w:p>
      </w:docPartBody>
    </w:docPart>
    <w:docPart>
      <w:docPartPr>
        <w:name w:val="8B9F8B2D63FF42119108E5A341C68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F9B63-76E3-4981-A173-193ECD02FB74}"/>
      </w:docPartPr>
      <w:docPartBody>
        <w:p w:rsidR="008A0C87" w:rsidRDefault="00FB5B86" w:rsidP="00FB5B86">
          <w:pPr>
            <w:pStyle w:val="8B9F8B2D63FF42119108E5A341C682E3"/>
          </w:pPr>
          <w:r w:rsidRPr="00406C63">
            <w:rPr>
              <w:rStyle w:val="PlaceholderText"/>
            </w:rPr>
            <w:t>[Company Address]</w:t>
          </w:r>
        </w:p>
      </w:docPartBody>
    </w:docPart>
    <w:docPart>
      <w:docPartPr>
        <w:name w:val="CD9A458F6AA24F818A224465844F7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C65C7-5735-424E-B89B-7B259686056C}"/>
      </w:docPartPr>
      <w:docPartBody>
        <w:p w:rsidR="008A0C87" w:rsidRDefault="00FB5B86" w:rsidP="00FB5B86">
          <w:pPr>
            <w:pStyle w:val="CD9A458F6AA24F818A224465844F7E5A"/>
          </w:pPr>
          <w:r w:rsidRPr="004E0C11">
            <w:rPr>
              <w:rStyle w:val="PlaceholderText"/>
            </w:rPr>
            <w:t>[Title]</w:t>
          </w:r>
        </w:p>
      </w:docPartBody>
    </w:docPart>
    <w:docPart>
      <w:docPartPr>
        <w:name w:val="648CB3EEADFF4D57B5C4BB0C28FF14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1EAFC-C6B7-4120-81E4-F27119E6C506}"/>
      </w:docPartPr>
      <w:docPartBody>
        <w:p w:rsidR="008A0C87" w:rsidRDefault="00FB5B86" w:rsidP="00FB5B86">
          <w:pPr>
            <w:pStyle w:val="648CB3EEADFF4D57B5C4BB0C28FF1429"/>
          </w:pPr>
          <w:r w:rsidRPr="004E0C11">
            <w:rPr>
              <w:rStyle w:val="PlaceholderText"/>
            </w:rPr>
            <w:t>[Status]</w:t>
          </w:r>
        </w:p>
      </w:docPartBody>
    </w:docPart>
    <w:docPart>
      <w:docPartPr>
        <w:name w:val="70F720CE49394AEAA78CBAD64C6D1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2BCC50-060F-4DAA-A1EE-0E3B5B711833}"/>
      </w:docPartPr>
      <w:docPartBody>
        <w:p w:rsidR="008A0C87" w:rsidRDefault="00FB5B86" w:rsidP="00FB5B86">
          <w:pPr>
            <w:pStyle w:val="70F720CE49394AEAA78CBAD64C6D113C"/>
          </w:pPr>
          <w:r w:rsidRPr="004E0C11">
            <w:rPr>
              <w:rStyle w:val="PlaceholderText"/>
            </w:rPr>
            <w:t>[Manager]</w:t>
          </w:r>
        </w:p>
      </w:docPartBody>
    </w:docPart>
    <w:docPart>
      <w:docPartPr>
        <w:name w:val="8999B241AD1446AE89D1B988C8A344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A0D4-F65F-4A37-9C16-58CCDE4AE7CB}"/>
      </w:docPartPr>
      <w:docPartBody>
        <w:p w:rsidR="008A0C87" w:rsidRDefault="00FB5B86" w:rsidP="00FB5B86">
          <w:pPr>
            <w:pStyle w:val="8999B241AD1446AE89D1B988C8A344F0"/>
          </w:pPr>
          <w:r w:rsidRPr="004E0C11">
            <w:rPr>
              <w:rStyle w:val="PlaceholderText"/>
            </w:rPr>
            <w:t>[Subject]</w:t>
          </w:r>
        </w:p>
      </w:docPartBody>
    </w:docPart>
    <w:docPart>
      <w:docPartPr>
        <w:name w:val="64D5014755C04F0BAEBEAD4DFED60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59ECD-4C26-4881-AF78-8D07CF665579}"/>
      </w:docPartPr>
      <w:docPartBody>
        <w:p w:rsidR="008A0C87" w:rsidRDefault="00FB5B86" w:rsidP="00FB5B86">
          <w:pPr>
            <w:pStyle w:val="64D5014755C04F0BAEBEAD4DFED60393"/>
          </w:pPr>
          <w:r w:rsidRPr="00406C63">
            <w:rPr>
              <w:rStyle w:val="PlaceholderText"/>
            </w:rPr>
            <w:t>[Company Address]</w:t>
          </w:r>
        </w:p>
      </w:docPartBody>
    </w:docPart>
    <w:docPart>
      <w:docPartPr>
        <w:name w:val="FFEBBFA168E74D059297FD28852958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02F3C-046A-4452-9DBE-C9ABA9E989A5}"/>
      </w:docPartPr>
      <w:docPartBody>
        <w:p w:rsidR="008A0C87" w:rsidRDefault="00FB5B86" w:rsidP="00FB5B86">
          <w:pPr>
            <w:pStyle w:val="FFEBBFA168E74D059297FD28852958F9"/>
          </w:pPr>
          <w:r w:rsidRPr="004E0C11">
            <w:rPr>
              <w:rStyle w:val="PlaceholderText"/>
            </w:rPr>
            <w:t>[Title]</w:t>
          </w:r>
        </w:p>
      </w:docPartBody>
    </w:docPart>
    <w:docPart>
      <w:docPartPr>
        <w:name w:val="5065AED421E9438F932D862E2EE92A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FDB4A8-6BBA-4729-BB2C-5B8126126B32}"/>
      </w:docPartPr>
      <w:docPartBody>
        <w:p w:rsidR="008A0C87" w:rsidRDefault="00FB5B86" w:rsidP="00FB5B86">
          <w:pPr>
            <w:pStyle w:val="5065AED421E9438F932D862E2EE92A03"/>
          </w:pPr>
          <w:r w:rsidRPr="004E0C11">
            <w:rPr>
              <w:rStyle w:val="PlaceholderText"/>
            </w:rPr>
            <w:t>[Subject]</w:t>
          </w:r>
        </w:p>
      </w:docPartBody>
    </w:docPart>
    <w:docPart>
      <w:docPartPr>
        <w:name w:val="BED006C060DE4741BF6AD6A124903E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38B55-CAF8-48B5-8AB1-CB88F74266F6}"/>
      </w:docPartPr>
      <w:docPartBody>
        <w:p w:rsidR="008A0C87" w:rsidRDefault="00FB5B86" w:rsidP="00FB5B86">
          <w:pPr>
            <w:pStyle w:val="BED006C060DE4741BF6AD6A124903E0B"/>
          </w:pPr>
          <w:r w:rsidRPr="00503B68">
            <w:rPr>
              <w:rStyle w:val="PlaceholderText"/>
            </w:rPr>
            <w:t>[Author]</w:t>
          </w:r>
        </w:p>
      </w:docPartBody>
    </w:docPart>
    <w:docPart>
      <w:docPartPr>
        <w:name w:val="BAE23A59515D4FDEA6726E4E4A2E8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4B566-D62D-4BC8-B4A5-F1B8335DE3C6}"/>
      </w:docPartPr>
      <w:docPartBody>
        <w:p w:rsidR="008A0C87" w:rsidRDefault="00FB5B86" w:rsidP="00FB5B86">
          <w:pPr>
            <w:pStyle w:val="BAE23A59515D4FDEA6726E4E4A2E8942"/>
          </w:pPr>
          <w:r w:rsidRPr="00406C63">
            <w:rPr>
              <w:rStyle w:val="PlaceholderText"/>
            </w:rPr>
            <w:t>[Company Address]</w:t>
          </w:r>
        </w:p>
      </w:docPartBody>
    </w:docPart>
    <w:docPart>
      <w:docPartPr>
        <w:name w:val="72FA4EA77D084D1AACFB02F1E870F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C1BDC-8496-48C1-B18A-1C1B01230132}"/>
      </w:docPartPr>
      <w:docPartBody>
        <w:p w:rsidR="008A0C87" w:rsidRDefault="00FB5B86" w:rsidP="00FB5B86">
          <w:pPr>
            <w:pStyle w:val="72FA4EA77D084D1AACFB02F1E870F759"/>
          </w:pPr>
          <w:r w:rsidRPr="004E0C11">
            <w:rPr>
              <w:rStyle w:val="PlaceholderText"/>
            </w:rPr>
            <w:t>[Title]</w:t>
          </w:r>
        </w:p>
      </w:docPartBody>
    </w:docPart>
    <w:docPart>
      <w:docPartPr>
        <w:name w:val="49BD92545A7442DE9CAC2EBBD8E51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F7C94-B923-486F-A28A-0999729DBB6B}"/>
      </w:docPartPr>
      <w:docPartBody>
        <w:p w:rsidR="008A0C87" w:rsidRDefault="00FB5B86" w:rsidP="00FB5B86">
          <w:pPr>
            <w:pStyle w:val="49BD92545A7442DE9CAC2EBBD8E51D5D"/>
          </w:pPr>
          <w:r w:rsidRPr="004E0C11">
            <w:rPr>
              <w:rStyle w:val="PlaceholderText"/>
            </w:rPr>
            <w:t>[Subject]</w:t>
          </w:r>
        </w:p>
      </w:docPartBody>
    </w:docPart>
    <w:docPart>
      <w:docPartPr>
        <w:name w:val="47CF29E6B10842D3896395404588D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5A1822-6022-4464-8EDE-23A8FBC83A7E}"/>
      </w:docPartPr>
      <w:docPartBody>
        <w:p w:rsidR="008A0C87" w:rsidRDefault="00FB5B86" w:rsidP="00FB5B86">
          <w:pPr>
            <w:pStyle w:val="47CF29E6B10842D3896395404588D197"/>
          </w:pPr>
          <w:r w:rsidRPr="00C723FB">
            <w:rPr>
              <w:rStyle w:val="PlaceholderText"/>
            </w:rPr>
            <w:t>[Abstract]</w:t>
          </w:r>
        </w:p>
      </w:docPartBody>
    </w:docPart>
    <w:docPart>
      <w:docPartPr>
        <w:name w:val="A1DC81E4770947DFB2A48C69010C7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735B0F-4E05-4175-8B6D-FADC8E04BDD3}"/>
      </w:docPartPr>
      <w:docPartBody>
        <w:p w:rsidR="008A0C87" w:rsidRDefault="00FB5B86" w:rsidP="00FB5B86">
          <w:pPr>
            <w:pStyle w:val="A1DC81E4770947DFB2A48C69010C72A9"/>
          </w:pPr>
          <w:r w:rsidRPr="00D975FF">
            <w:rPr>
              <w:rStyle w:val="PlaceholderText"/>
            </w:rPr>
            <w:t>Choose an item.</w:t>
          </w:r>
        </w:p>
      </w:docPartBody>
    </w:docPart>
    <w:docPart>
      <w:docPartPr>
        <w:name w:val="98B6E9030CCE466A9AE7DF4E3CA28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93766-FA8E-4992-B894-9F1286FD82A1}"/>
      </w:docPartPr>
      <w:docPartBody>
        <w:p w:rsidR="008A0C87" w:rsidRDefault="00FB5B86" w:rsidP="00FB5B86">
          <w:pPr>
            <w:pStyle w:val="98B6E9030CCE466A9AE7DF4E3CA281D6"/>
          </w:pPr>
          <w:r w:rsidRPr="00D975FF">
            <w:rPr>
              <w:rStyle w:val="PlaceholderText"/>
            </w:rPr>
            <w:t>Choose an item.</w:t>
          </w:r>
        </w:p>
      </w:docPartBody>
    </w:docPart>
    <w:docPart>
      <w:docPartPr>
        <w:name w:val="2B7BBD86D9FA4594B05A3CAC57E8C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ABB3E-C0CE-47FB-BB5E-6BBF8C478609}"/>
      </w:docPartPr>
      <w:docPartBody>
        <w:p w:rsidR="008A0C87" w:rsidRDefault="00FB5B86" w:rsidP="00FB5B86">
          <w:pPr>
            <w:pStyle w:val="2B7BBD86D9FA4594B05A3CAC57E8C4A4"/>
          </w:pPr>
          <w:r w:rsidRPr="00D975FF">
            <w:rPr>
              <w:rStyle w:val="PlaceholderText"/>
            </w:rPr>
            <w:t>Choose an item.</w:t>
          </w:r>
        </w:p>
      </w:docPartBody>
    </w:docPart>
    <w:docPart>
      <w:docPartPr>
        <w:name w:val="9A066FAB65AA40C78638FC84FCB36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CA7E0-D415-4A01-B6DD-CD540EFF6B2F}"/>
      </w:docPartPr>
      <w:docPartBody>
        <w:p w:rsidR="008A0C87" w:rsidRDefault="00FB5B86" w:rsidP="00FB5B86">
          <w:pPr>
            <w:pStyle w:val="9A066FAB65AA40C78638FC84FCB36DDB"/>
          </w:pPr>
          <w:r w:rsidRPr="00406C63">
            <w:rPr>
              <w:rStyle w:val="PlaceholderText"/>
            </w:rPr>
            <w:t>[Company Address]</w:t>
          </w:r>
        </w:p>
      </w:docPartBody>
    </w:docPart>
    <w:docPart>
      <w:docPartPr>
        <w:name w:val="1D698C44A82A45D58A8B361DF8420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C734D-B3C8-48FA-B9FD-AB79FE336381}"/>
      </w:docPartPr>
      <w:docPartBody>
        <w:p w:rsidR="008A0C87" w:rsidRDefault="00FB5B86" w:rsidP="00FB5B86">
          <w:pPr>
            <w:pStyle w:val="1D698C44A82A45D58A8B361DF84205A9"/>
          </w:pPr>
          <w:r w:rsidRPr="00406C63">
            <w:rPr>
              <w:rStyle w:val="PlaceholderText"/>
            </w:rPr>
            <w:t>[Company Address]</w:t>
          </w:r>
        </w:p>
      </w:docPartBody>
    </w:docPart>
    <w:docPart>
      <w:docPartPr>
        <w:name w:val="C05D706805434A46995C7BEBE64793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23D60-4753-454A-8901-33A4EEF60CD2}"/>
      </w:docPartPr>
      <w:docPartBody>
        <w:p w:rsidR="008A0C87" w:rsidRDefault="00FB5B86" w:rsidP="00FB5B86">
          <w:pPr>
            <w:pStyle w:val="C05D706805434A46995C7BEBE6479329"/>
          </w:pPr>
          <w:r w:rsidRPr="00C723FB">
            <w:rPr>
              <w:rStyle w:val="PlaceholderText"/>
            </w:rPr>
            <w:t>[Abstract]</w:t>
          </w:r>
        </w:p>
      </w:docPartBody>
    </w:docPart>
    <w:docPart>
      <w:docPartPr>
        <w:name w:val="A227E736B60B4D61AC2B2A9277572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29A7E-CA8F-4A24-9657-F2AFB2C9767F}"/>
      </w:docPartPr>
      <w:docPartBody>
        <w:p w:rsidR="008A0C87" w:rsidRDefault="00FB5B86" w:rsidP="00FB5B86">
          <w:pPr>
            <w:pStyle w:val="A227E736B60B4D61AC2B2A927757260F"/>
          </w:pPr>
          <w:r w:rsidRPr="00256566">
            <w:rPr>
              <w:rStyle w:val="PlaceholderText"/>
            </w:rPr>
            <w:t>Choose an item.</w:t>
          </w:r>
        </w:p>
      </w:docPartBody>
    </w:docPart>
    <w:docPart>
      <w:docPartPr>
        <w:name w:val="1819434868D648C3BA9E209D1EAE07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F2DFF-76BA-4F9F-9E13-83FD13ADFDA9}"/>
      </w:docPartPr>
      <w:docPartBody>
        <w:p w:rsidR="008A0C87" w:rsidRDefault="00FB5B86" w:rsidP="00FB5B86">
          <w:pPr>
            <w:pStyle w:val="1819434868D648C3BA9E209D1EAE07F7"/>
          </w:pPr>
          <w:r w:rsidRPr="00256566">
            <w:rPr>
              <w:rStyle w:val="PlaceholderText"/>
            </w:rPr>
            <w:t>Choose an item.</w:t>
          </w:r>
        </w:p>
      </w:docPartBody>
    </w:docPart>
    <w:docPart>
      <w:docPartPr>
        <w:name w:val="9306D7FF730D4FF392B3A6A6CC3B17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B5208-22F2-4EB2-B132-3B1DDA092B87}"/>
      </w:docPartPr>
      <w:docPartBody>
        <w:p w:rsidR="008A0C87" w:rsidRDefault="00FB5B86" w:rsidP="00FB5B86">
          <w:pPr>
            <w:pStyle w:val="9306D7FF730D4FF392B3A6A6CC3B1732"/>
          </w:pPr>
          <w:r w:rsidRPr="00C723FB">
            <w:rPr>
              <w:rStyle w:val="PlaceholderText"/>
            </w:rPr>
            <w:t>Choose an item.</w:t>
          </w:r>
        </w:p>
      </w:docPartBody>
    </w:docPart>
    <w:docPart>
      <w:docPartPr>
        <w:name w:val="375B322F06F242E8B820A52068A30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35156-EB93-46A3-88B6-58E35254893B}"/>
      </w:docPartPr>
      <w:docPartBody>
        <w:p w:rsidR="008A0C87" w:rsidRDefault="00FB5B86" w:rsidP="00FB5B86">
          <w:pPr>
            <w:pStyle w:val="375B322F06F242E8B820A52068A30A98"/>
          </w:pPr>
          <w:r w:rsidRPr="00256566">
            <w:rPr>
              <w:rStyle w:val="PlaceholderText"/>
            </w:rPr>
            <w:t>Choose an item.</w:t>
          </w:r>
        </w:p>
      </w:docPartBody>
    </w:docPart>
    <w:docPart>
      <w:docPartPr>
        <w:name w:val="C60DD45456D84C5F9D1B51495C63A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6D66B2-1928-4D85-8CE3-9C4EBB6781DF}"/>
      </w:docPartPr>
      <w:docPartBody>
        <w:p w:rsidR="004A408B" w:rsidRDefault="001F1517" w:rsidP="001F1517">
          <w:pPr>
            <w:pStyle w:val="C60DD45456D84C5F9D1B51495C63AC0E"/>
          </w:pPr>
          <w:r w:rsidRPr="00C723FB">
            <w:rPr>
              <w:rStyle w:val="PlaceholderText"/>
            </w:rPr>
            <w:t>[Abstract]</w:t>
          </w:r>
        </w:p>
      </w:docPartBody>
    </w:docPart>
    <w:docPart>
      <w:docPartPr>
        <w:name w:val="39DD641EB6F346F0BFD88D0B17581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9AD22E-B570-498F-8248-EE75EAE7E666}"/>
      </w:docPartPr>
      <w:docPartBody>
        <w:p w:rsidR="00350E22" w:rsidRDefault="00EC1CAE" w:rsidP="00EC1CAE">
          <w:pPr>
            <w:pStyle w:val="39DD641EB6F346F0BFD88D0B17581ECC"/>
          </w:pPr>
          <w:r w:rsidRPr="00406C63">
            <w:rPr>
              <w:rStyle w:val="PlaceholderText"/>
            </w:rPr>
            <w:t>[Company Address]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3F3"/>
    <w:rsid w:val="00021F36"/>
    <w:rsid w:val="001A69A2"/>
    <w:rsid w:val="001F1517"/>
    <w:rsid w:val="0027122F"/>
    <w:rsid w:val="002F3AA9"/>
    <w:rsid w:val="00350E22"/>
    <w:rsid w:val="003B7401"/>
    <w:rsid w:val="00406C35"/>
    <w:rsid w:val="00446F15"/>
    <w:rsid w:val="004A408B"/>
    <w:rsid w:val="004A6260"/>
    <w:rsid w:val="00502B4E"/>
    <w:rsid w:val="005406BA"/>
    <w:rsid w:val="005B4967"/>
    <w:rsid w:val="006516BE"/>
    <w:rsid w:val="00676EC4"/>
    <w:rsid w:val="00715AF4"/>
    <w:rsid w:val="00765288"/>
    <w:rsid w:val="007D23B2"/>
    <w:rsid w:val="008A0C87"/>
    <w:rsid w:val="008E4746"/>
    <w:rsid w:val="00945CB3"/>
    <w:rsid w:val="00956E92"/>
    <w:rsid w:val="00992277"/>
    <w:rsid w:val="00A32FBB"/>
    <w:rsid w:val="00A9412D"/>
    <w:rsid w:val="00AB0A16"/>
    <w:rsid w:val="00B151E9"/>
    <w:rsid w:val="00BB73F3"/>
    <w:rsid w:val="00C24E83"/>
    <w:rsid w:val="00C47841"/>
    <w:rsid w:val="00D03C8E"/>
    <w:rsid w:val="00DB75D1"/>
    <w:rsid w:val="00DC5C0F"/>
    <w:rsid w:val="00DD1481"/>
    <w:rsid w:val="00DF4FAA"/>
    <w:rsid w:val="00E0619D"/>
    <w:rsid w:val="00E5295C"/>
    <w:rsid w:val="00E65C93"/>
    <w:rsid w:val="00EC1CAE"/>
    <w:rsid w:val="00F411BB"/>
    <w:rsid w:val="00FB5B86"/>
    <w:rsid w:val="00FC15F9"/>
    <w:rsid w:val="00FE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1CAE"/>
    <w:rPr>
      <w:color w:val="808080"/>
    </w:rPr>
  </w:style>
  <w:style w:type="paragraph" w:customStyle="1" w:styleId="1ACCAD67052C439A9E9066959ADBE4C7">
    <w:name w:val="1ACCAD67052C439A9E9066959ADBE4C7"/>
  </w:style>
  <w:style w:type="paragraph" w:customStyle="1" w:styleId="D694370324EF4E73B4D64EA36DBF1B9B">
    <w:name w:val="D694370324EF4E73B4D64EA36DBF1B9B"/>
  </w:style>
  <w:style w:type="paragraph" w:customStyle="1" w:styleId="0469A588D91142E9A0FD6F8920233C40">
    <w:name w:val="0469A588D91142E9A0FD6F8920233C40"/>
  </w:style>
  <w:style w:type="paragraph" w:customStyle="1" w:styleId="EDD0689F22B64408BDF6AD0E247269F2">
    <w:name w:val="EDD0689F22B64408BDF6AD0E247269F2"/>
  </w:style>
  <w:style w:type="paragraph" w:customStyle="1" w:styleId="3483095FD35F40F9B97E6D3716B67526">
    <w:name w:val="3483095FD35F40F9B97E6D3716B67526"/>
  </w:style>
  <w:style w:type="paragraph" w:customStyle="1" w:styleId="171A3A1E6DBC444FB760CEDF2A3DF8D5">
    <w:name w:val="171A3A1E6DBC444FB760CEDF2A3DF8D5"/>
  </w:style>
  <w:style w:type="paragraph" w:customStyle="1" w:styleId="2386474C871347A294F22D1885EC218F">
    <w:name w:val="2386474C871347A294F22D1885EC218F"/>
  </w:style>
  <w:style w:type="paragraph" w:customStyle="1" w:styleId="1346BEA02D6840958D5DFE4B0FDEC98E">
    <w:name w:val="1346BEA02D6840958D5DFE4B0FDEC98E"/>
  </w:style>
  <w:style w:type="paragraph" w:customStyle="1" w:styleId="4389E57348664EC09DFACF743C9F2932">
    <w:name w:val="4389E57348664EC09DFACF743C9F2932"/>
    <w:rsid w:val="00FB5B86"/>
  </w:style>
  <w:style w:type="paragraph" w:customStyle="1" w:styleId="8B9F8B2D63FF42119108E5A341C682E3">
    <w:name w:val="8B9F8B2D63FF42119108E5A341C682E3"/>
    <w:rsid w:val="00FB5B86"/>
  </w:style>
  <w:style w:type="paragraph" w:customStyle="1" w:styleId="CD9A458F6AA24F818A224465844F7E5A">
    <w:name w:val="CD9A458F6AA24F818A224465844F7E5A"/>
    <w:rsid w:val="00FB5B86"/>
  </w:style>
  <w:style w:type="paragraph" w:customStyle="1" w:styleId="648CB3EEADFF4D57B5C4BB0C28FF1429">
    <w:name w:val="648CB3EEADFF4D57B5C4BB0C28FF1429"/>
    <w:rsid w:val="00FB5B86"/>
  </w:style>
  <w:style w:type="paragraph" w:customStyle="1" w:styleId="70F720CE49394AEAA78CBAD64C6D113C">
    <w:name w:val="70F720CE49394AEAA78CBAD64C6D113C"/>
    <w:rsid w:val="00FB5B86"/>
  </w:style>
  <w:style w:type="paragraph" w:customStyle="1" w:styleId="8999B241AD1446AE89D1B988C8A344F0">
    <w:name w:val="8999B241AD1446AE89D1B988C8A344F0"/>
    <w:rsid w:val="00FB5B86"/>
  </w:style>
  <w:style w:type="paragraph" w:customStyle="1" w:styleId="64D5014755C04F0BAEBEAD4DFED60393">
    <w:name w:val="64D5014755C04F0BAEBEAD4DFED60393"/>
    <w:rsid w:val="00FB5B86"/>
  </w:style>
  <w:style w:type="paragraph" w:customStyle="1" w:styleId="FFEBBFA168E74D059297FD28852958F9">
    <w:name w:val="FFEBBFA168E74D059297FD28852958F9"/>
    <w:rsid w:val="00FB5B86"/>
  </w:style>
  <w:style w:type="paragraph" w:customStyle="1" w:styleId="5065AED421E9438F932D862E2EE92A03">
    <w:name w:val="5065AED421E9438F932D862E2EE92A03"/>
    <w:rsid w:val="00FB5B86"/>
  </w:style>
  <w:style w:type="paragraph" w:customStyle="1" w:styleId="BED006C060DE4741BF6AD6A124903E0B">
    <w:name w:val="BED006C060DE4741BF6AD6A124903E0B"/>
    <w:rsid w:val="00FB5B86"/>
  </w:style>
  <w:style w:type="paragraph" w:customStyle="1" w:styleId="BAE23A59515D4FDEA6726E4E4A2E8942">
    <w:name w:val="BAE23A59515D4FDEA6726E4E4A2E8942"/>
    <w:rsid w:val="00FB5B86"/>
  </w:style>
  <w:style w:type="paragraph" w:customStyle="1" w:styleId="72FA4EA77D084D1AACFB02F1E870F759">
    <w:name w:val="72FA4EA77D084D1AACFB02F1E870F759"/>
    <w:rsid w:val="00FB5B86"/>
  </w:style>
  <w:style w:type="paragraph" w:customStyle="1" w:styleId="49BD92545A7442DE9CAC2EBBD8E51D5D">
    <w:name w:val="49BD92545A7442DE9CAC2EBBD8E51D5D"/>
    <w:rsid w:val="00FB5B86"/>
  </w:style>
  <w:style w:type="paragraph" w:customStyle="1" w:styleId="47CF29E6B10842D3896395404588D197">
    <w:name w:val="47CF29E6B10842D3896395404588D197"/>
    <w:rsid w:val="00FB5B86"/>
  </w:style>
  <w:style w:type="paragraph" w:customStyle="1" w:styleId="A1DC81E4770947DFB2A48C69010C72A9">
    <w:name w:val="A1DC81E4770947DFB2A48C69010C72A9"/>
    <w:rsid w:val="00FB5B86"/>
  </w:style>
  <w:style w:type="paragraph" w:customStyle="1" w:styleId="98B6E9030CCE466A9AE7DF4E3CA281D6">
    <w:name w:val="98B6E9030CCE466A9AE7DF4E3CA281D6"/>
    <w:rsid w:val="00FB5B86"/>
  </w:style>
  <w:style w:type="paragraph" w:customStyle="1" w:styleId="2B7BBD86D9FA4594B05A3CAC57E8C4A4">
    <w:name w:val="2B7BBD86D9FA4594B05A3CAC57E8C4A4"/>
    <w:rsid w:val="00FB5B86"/>
  </w:style>
  <w:style w:type="paragraph" w:customStyle="1" w:styleId="9A066FAB65AA40C78638FC84FCB36DDB">
    <w:name w:val="9A066FAB65AA40C78638FC84FCB36DDB"/>
    <w:rsid w:val="00FB5B86"/>
  </w:style>
  <w:style w:type="paragraph" w:customStyle="1" w:styleId="1D698C44A82A45D58A8B361DF84205A9">
    <w:name w:val="1D698C44A82A45D58A8B361DF84205A9"/>
    <w:rsid w:val="00FB5B86"/>
  </w:style>
  <w:style w:type="paragraph" w:customStyle="1" w:styleId="C05D706805434A46995C7BEBE6479329">
    <w:name w:val="C05D706805434A46995C7BEBE6479329"/>
    <w:rsid w:val="00FB5B86"/>
  </w:style>
  <w:style w:type="paragraph" w:customStyle="1" w:styleId="A227E736B60B4D61AC2B2A927757260F">
    <w:name w:val="A227E736B60B4D61AC2B2A927757260F"/>
    <w:rsid w:val="00FB5B86"/>
  </w:style>
  <w:style w:type="paragraph" w:customStyle="1" w:styleId="1819434868D648C3BA9E209D1EAE07F7">
    <w:name w:val="1819434868D648C3BA9E209D1EAE07F7"/>
    <w:rsid w:val="00FB5B86"/>
  </w:style>
  <w:style w:type="paragraph" w:customStyle="1" w:styleId="9306D7FF730D4FF392B3A6A6CC3B1732">
    <w:name w:val="9306D7FF730D4FF392B3A6A6CC3B1732"/>
    <w:rsid w:val="00FB5B86"/>
  </w:style>
  <w:style w:type="paragraph" w:customStyle="1" w:styleId="375B322F06F242E8B820A52068A30A98">
    <w:name w:val="375B322F06F242E8B820A52068A30A98"/>
    <w:rsid w:val="00FB5B86"/>
  </w:style>
  <w:style w:type="paragraph" w:customStyle="1" w:styleId="C60DD45456D84C5F9D1B51495C63AC0E">
    <w:name w:val="C60DD45456D84C5F9D1B51495C63AC0E"/>
    <w:rsid w:val="001F1517"/>
    <w:pPr>
      <w:spacing w:after="160" w:line="259" w:lineRule="auto"/>
    </w:pPr>
  </w:style>
  <w:style w:type="paragraph" w:customStyle="1" w:styleId="39DD641EB6F346F0BFD88D0B17581ECC">
    <w:name w:val="39DD641EB6F346F0BFD88D0B17581ECC"/>
    <w:rsid w:val="00EC1CAE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history of DSM-5 diagnosis of other specified depressive disorder</Abstract>
  <CompanyAddress>submarine duty &amp; NUCLEAR field DUTY</CompanyAddress>
  <CompanyPhone/>
  <CompanyFax/>
  <CompanyEmail>(SS)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C:\Users\April.Due\Desktop\WR DQ for LT H0000 (nuke, SS) for.dotm</Template>
  <TotalTime>0</TotalTime>
  <Pages>1</Pages>
  <Words>245</Words>
  <Characters>1400</Characters>
  <Application>Microsoft Office Word</Application>
  <DocSecurity>0</DocSecurity>
  <Lines>11</Lines>
  <Paragraphs>3</Paragraphs>
  <ScaleCrop>false</ScaleCrop>
  <Manager>MI</Manager>
  <Company>XXX-XX-####</Company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RATE</dc:title>
  <dc:subject>LAST NAME</dc:subject>
  <dc:creator>non-nuclear field duty</dc:creator>
  <cp:lastModifiedBy>monroedavidm@gmail.com</cp:lastModifiedBy>
  <cp:revision>5</cp:revision>
  <cp:lastPrinted>2016-02-29T17:56:00Z</cp:lastPrinted>
  <dcterms:created xsi:type="dcterms:W3CDTF">2023-02-10T17:57:00Z</dcterms:created>
  <dcterms:modified xsi:type="dcterms:W3CDTF">2026-01-19T04:36:00Z</dcterms:modified>
  <cp:category>NSSC Bangor</cp:category>
  <cp:contentStatus>FIRST NAME</cp:contentStatus>
</cp:coreProperties>
</file>